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firstRow="1" w:lastRow="0" w:firstColumn="1" w:lastColumn="0" w:noHBand="0" w:noVBand="1"/>
          </w:tblPr>
          <w:tblGrid>
            <w:gridCol w:w="9306"/>
          </w:tblGrid>
          <w:tr w:rsidR="0032489F" w:rsidRPr="00A241F8" w:rsidTr="00FB7009">
            <w:trPr>
              <w:cnfStyle w:val="100000000000" w:firstRow="1" w:lastRow="0" w:firstColumn="0" w:lastColumn="0" w:oddVBand="0" w:evenVBand="0" w:oddHBand="0" w:evenHBand="0" w:firstRowFirstColumn="0" w:firstRowLastColumn="0" w:lastRowFirstColumn="0" w:lastRowLastColumn="0"/>
              <w:trHeight w:val="2405"/>
            </w:trPr>
            <w:sdt>
              <w:sdtPr>
                <w:rPr>
                  <w:noProof/>
                  <w:sz w:val="62"/>
                  <w:szCs w:val="6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6C360D" w:rsidRPr="009473F3" w:rsidRDefault="00B37EC7" w:rsidP="009473F3">
                    <w:pPr>
                      <w:pStyle w:val="Title"/>
                      <w:rPr>
                        <w:b w:val="0"/>
                        <w:noProof/>
                        <w:szCs w:val="72"/>
                        <w:lang w:val="en-US"/>
                      </w:rPr>
                    </w:pPr>
                    <w:r w:rsidRPr="00B37EC7">
                      <w:rPr>
                        <w:noProof/>
                        <w:sz w:val="62"/>
                        <w:szCs w:val="62"/>
                        <w:lang w:val="en-US"/>
                      </w:rPr>
                      <w:t xml:space="preserve">Monnit </w:t>
                    </w:r>
                    <w:r w:rsidR="00755380" w:rsidRPr="00B37EC7">
                      <w:rPr>
                        <w:noProof/>
                        <w:sz w:val="62"/>
                        <w:szCs w:val="62"/>
                        <w:lang w:val="en-US"/>
                      </w:rPr>
                      <w:t>sensors using LuvitRED</w:t>
                    </w:r>
                  </w:p>
                </w:tc>
              </w:sdtContent>
            </w:sdt>
          </w:tr>
          <w:tr w:rsidR="0032489F" w:rsidRPr="00A241F8" w:rsidTr="00FB7009">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32489F" w:rsidRPr="00A241F8" w:rsidRDefault="0032489F" w:rsidP="00FB7009">
                <w:pPr>
                  <w:pStyle w:val="NoSpacing"/>
                  <w:rPr>
                    <w:noProof/>
                  </w:rPr>
                </w:pPr>
              </w:p>
            </w:tc>
          </w:tr>
        </w:tbl>
        <w:p w:rsidR="00EF1546" w:rsidRDefault="00755380" w:rsidP="00004FCF">
          <w:pPr>
            <w:rPr>
              <w:noProof/>
              <w:highlight w:val="lightGray"/>
            </w:rPr>
          </w:pPr>
          <w:r>
            <w:rPr>
              <w:noProof/>
            </w:rPr>
            <mc:AlternateContent>
              <mc:Choice Requires="wpg">
                <w:drawing>
                  <wp:anchor distT="0" distB="0" distL="114300" distR="114300" simplePos="0" relativeHeight="251721728" behindDoc="1" locked="0" layoutInCell="1" allowOverlap="1" wp14:anchorId="35F3A464" wp14:editId="5EF65962">
                    <wp:simplePos x="0" y="0"/>
                    <wp:positionH relativeFrom="column">
                      <wp:posOffset>2170706</wp:posOffset>
                    </wp:positionH>
                    <wp:positionV relativeFrom="paragraph">
                      <wp:posOffset>2723515</wp:posOffset>
                    </wp:positionV>
                    <wp:extent cx="3315694" cy="1717482"/>
                    <wp:effectExtent l="0" t="0" r="0" b="0"/>
                    <wp:wrapNone/>
                    <wp:docPr id="6" name="Group 6"/>
                    <wp:cNvGraphicFramePr/>
                    <a:graphic xmlns:a="http://schemas.openxmlformats.org/drawingml/2006/main">
                      <a:graphicData uri="http://schemas.microsoft.com/office/word/2010/wordprocessingGroup">
                        <wpg:wgp>
                          <wpg:cNvGrpSpPr/>
                          <wpg:grpSpPr>
                            <a:xfrm>
                              <a:off x="0" y="0"/>
                              <a:ext cx="3315694" cy="1717482"/>
                              <a:chOff x="0" y="0"/>
                              <a:chExt cx="3315694" cy="1717482"/>
                            </a:xfrm>
                          </wpg:grpSpPr>
                          <pic:pic xmlns:pic="http://schemas.openxmlformats.org/drawingml/2006/picture">
                            <pic:nvPicPr>
                              <pic:cNvPr id="37" name="Picture 2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580445"/>
                                <a:ext cx="2329732" cy="596348"/>
                              </a:xfrm>
                              <a:prstGeom prst="rect">
                                <a:avLst/>
                              </a:prstGeom>
                            </pic:spPr>
                          </pic:pic>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399430" y="0"/>
                                <a:ext cx="1916264" cy="1717482"/>
                              </a:xfrm>
                              <a:prstGeom prst="rect">
                                <a:avLst/>
                              </a:prstGeom>
                            </pic:spPr>
                          </pic:pic>
                        </wpg:wgp>
                      </a:graphicData>
                    </a:graphic>
                  </wp:anchor>
                </w:drawing>
              </mc:Choice>
              <mc:Fallback>
                <w:pict>
                  <v:group id="Group 6" o:spid="_x0000_s1026" style="position:absolute;margin-left:170.9pt;margin-top:214.45pt;width:261.1pt;height:135.25pt;z-index:-251594752" coordsize="33156,17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5804;width:23297;height:5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Nd0HDAAAA2wAAAA8AAABkcnMvZG93bnJldi54bWxEj8FqwzAQRO+F/IPYQG+N7Ji0xbVsTIkh&#10;h1ya5AMWa2ObWisjqbHz91WhkOMwM2+YolrMKG7k/GBZQbpJQBC3Vg/cKbicm5d3ED4gaxwtk4I7&#10;eajK1VOBubYzf9HtFDoRIexzVNCHMOVS+rYng35jJ+LoXa0zGKJ0ndQO5wg3o9wmyas0OHBc6HGi&#10;z57a79OPUeB0ai/HXWfTQ51tw27ftNc5Vep5vdQfIAIt4RH+bx+0guwN/r7EHy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c13QcMAAADbAAAADwAAAAAAAAAAAAAAAACf&#10;AgAAZHJzL2Rvd25yZXYueG1sUEsFBgAAAAAEAAQA9wAAAI8DAAAAAA==&#10;">
                      <v:imagedata r:id="rId11" o:title=""/>
                      <v:path arrowok="t"/>
                    </v:shape>
                    <v:shape id="Picture 2" o:spid="_x0000_s1028" type="#_x0000_t75" style="position:absolute;left:13994;width:19162;height:17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hfI/DAAAA2gAAAA8AAABkcnMvZG93bnJldi54bWxEj0FrwkAUhO8F/8PyhN7MRgnapq4igmCO&#10;0fbQ2zP7moRm367ZbUz7691CocdhZr5h1tvRdGKg3reWFcyTFARxZXXLtYLX82H2BMIHZI2dZVLw&#10;TR62m8nDGnNtb1zScAq1iBD2OSpoQnC5lL5qyKBPrCOO3oftDYYo+1rqHm8Rbjq5SNOlNNhyXGjQ&#10;0b6h6vP0ZRQc38ofvJyLAz8X1/eLW2XOtplSj9Nx9wIi0Bj+w3/to1awgN8r8QbI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F8j8MAAADaAAAADwAAAAAAAAAAAAAAAACf&#10;AgAAZHJzL2Rvd25yZXYueG1sUEsFBgAAAAAEAAQA9wAAAI8DAAAAAA==&#10;">
                      <v:imagedata r:id="rId12" o:title=""/>
                      <v:path arrowok="t"/>
                    </v:shape>
                  </v:group>
                </w:pict>
              </mc:Fallback>
            </mc:AlternateContent>
          </w:r>
          <w:r w:rsidR="00134BEB">
            <w:rPr>
              <w:noProof/>
            </w:rPr>
            <mc:AlternateContent>
              <mc:Choice Requires="wps">
                <w:drawing>
                  <wp:anchor distT="0" distB="0" distL="114300" distR="114300" simplePos="0" relativeHeight="251659264" behindDoc="0" locked="0" layoutInCell="1" allowOverlap="1" wp14:anchorId="2BCFE243" wp14:editId="61280020">
                    <wp:simplePos x="0" y="0"/>
                    <wp:positionH relativeFrom="column">
                      <wp:posOffset>-53975</wp:posOffset>
                    </wp:positionH>
                    <wp:positionV relativeFrom="paragraph">
                      <wp:posOffset>6698615</wp:posOffset>
                    </wp:positionV>
                    <wp:extent cx="5899150" cy="914400"/>
                    <wp:effectExtent l="3175" t="0" r="3175" b="4445"/>
                    <wp:wrapNone/>
                    <wp:docPr id="4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b/>
                                    <w:color w:val="969696" w:themeColor="accent3"/>
                                    <w:sz w:val="36"/>
                                    <w:szCs w:val="36"/>
                                  </w:rPr>
                                  <w:alias w:val="Author"/>
                                  <w:id w:val="1867706374"/>
                                  <w:dataBinding w:prefixMappings="xmlns:ns0='http://purl.org/dc/elements/1.1/' xmlns:ns1='http://schemas.openxmlformats.org/package/2006/metadata/core-properties' " w:xpath="/ns1:coreProperties[1]/ns0:creator[1]" w:storeItemID="{6C3C8BC8-F283-45AE-878A-BAB7291924A1}"/>
                                  <w:text/>
                                </w:sdtPr>
                                <w:sdtEndPr/>
                                <w:sdtContent>
                                  <w:p w:rsidR="00941DE0" w:rsidRPr="00FF5304" w:rsidRDefault="00941DE0" w:rsidP="00004FCF">
                                    <w:pPr>
                                      <w:rPr>
                                        <w:b/>
                                        <w:color w:val="969696" w:themeColor="accent3"/>
                                        <w:sz w:val="36"/>
                                        <w:szCs w:val="36"/>
                                      </w:rPr>
                                    </w:pPr>
                                    <w:r>
                                      <w:rPr>
                                        <w:b/>
                                        <w:color w:val="969696" w:themeColor="accent3"/>
                                        <w:sz w:val="36"/>
                                        <w:szCs w:val="36"/>
                                      </w:rPr>
                                      <w:t>Franco Arboleda</w:t>
                                    </w:r>
                                  </w:p>
                                </w:sdtContent>
                              </w:sdt>
                              <w:p w:rsidR="00941DE0" w:rsidRPr="00FF5304" w:rsidRDefault="00941DE0"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sidR="00CF7795">
                                  <w:rPr>
                                    <w:b/>
                                    <w:noProof/>
                                    <w:color w:val="969696" w:themeColor="accent3"/>
                                    <w:sz w:val="36"/>
                                    <w:szCs w:val="36"/>
                                  </w:rPr>
                                  <w:t>27-Jun-16</w:t>
                                </w:r>
                                <w:r>
                                  <w:rPr>
                                    <w:b/>
                                    <w:color w:val="969696" w:themeColor="accent3"/>
                                    <w:sz w:val="36"/>
                                    <w:szCs w:val="3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4.25pt;margin-top:527.45pt;width:464.5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" stroked="f">
                    <v:textbox>
                      <w:txbxContent>
                        <w:sdt>
                          <w:sdtPr>
                            <w:rPr>
                              <w:b/>
                              <w:color w:val="969696" w:themeColor="accent3"/>
                              <w:sz w:val="36"/>
                              <w:szCs w:val="36"/>
                            </w:rPr>
                            <w:alias w:val="Author"/>
                            <w:id w:val="1867706374"/>
                            <w:dataBinding w:prefixMappings="xmlns:ns0='http://purl.org/dc/elements/1.1/' xmlns:ns1='http://schemas.openxmlformats.org/package/2006/metadata/core-properties' " w:xpath="/ns1:coreProperties[1]/ns0:creator[1]" w:storeItemID="{6C3C8BC8-F283-45AE-878A-BAB7291924A1}"/>
                            <w:text/>
                          </w:sdtPr>
                          <w:sdtEndPr/>
                          <w:sdtContent>
                            <w:p w:rsidR="00941DE0" w:rsidRPr="00FF5304" w:rsidRDefault="00941DE0" w:rsidP="00004FCF">
                              <w:pPr>
                                <w:rPr>
                                  <w:b/>
                                  <w:color w:val="969696" w:themeColor="accent3"/>
                                  <w:sz w:val="36"/>
                                  <w:szCs w:val="36"/>
                                </w:rPr>
                              </w:pPr>
                              <w:r>
                                <w:rPr>
                                  <w:b/>
                                  <w:color w:val="969696" w:themeColor="accent3"/>
                                  <w:sz w:val="36"/>
                                  <w:szCs w:val="36"/>
                                </w:rPr>
                                <w:t>Franco Arboleda</w:t>
                              </w:r>
                            </w:p>
                          </w:sdtContent>
                        </w:sdt>
                        <w:p w:rsidR="00941DE0" w:rsidRPr="00FF5304" w:rsidRDefault="00941DE0"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sidR="00CF7795">
                            <w:rPr>
                              <w:b/>
                              <w:noProof/>
                              <w:color w:val="969696" w:themeColor="accent3"/>
                              <w:sz w:val="36"/>
                              <w:szCs w:val="36"/>
                            </w:rPr>
                            <w:t>27-Jun-16</w:t>
                          </w:r>
                          <w:r>
                            <w:rPr>
                              <w:b/>
                              <w:color w:val="969696" w:themeColor="accent3"/>
                              <w:sz w:val="36"/>
                              <w:szCs w:val="36"/>
                            </w:rPr>
                            <w:fldChar w:fldCharType="end"/>
                          </w:r>
                        </w:p>
                      </w:txbxContent>
                    </v:textbox>
                  </v:shape>
                </w:pict>
              </mc:Fallback>
            </mc:AlternateContent>
          </w:r>
          <w:r w:rsidR="005D4B0B" w:rsidRPr="005D4B0B">
            <w:rPr>
              <w:noProof/>
            </w:rPr>
            <w:drawing>
              <wp:anchor distT="0" distB="0" distL="114300" distR="114300" simplePos="0" relativeHeight="251661312" behindDoc="0" locked="0" layoutInCell="1" allowOverlap="1" wp14:anchorId="5699B905" wp14:editId="625BD626">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059" cy="2204113"/>
                        </a:xfrm>
                        <a:prstGeom prst="rect">
                          <a:avLst/>
                        </a:prstGeom>
                      </pic:spPr>
                    </pic:pic>
                  </a:graphicData>
                </a:graphic>
              </wp:anchor>
            </w:drawing>
          </w:r>
        </w:p>
        <w:p w:rsidR="006C360D" w:rsidRPr="00A241F8" w:rsidRDefault="00BD58D6" w:rsidP="00004FCF">
          <w:pPr>
            <w:rPr>
              <w:noProof/>
              <w:highlight w:val="lightGray"/>
            </w:rPr>
          </w:pPr>
        </w:p>
        <w:bookmarkStart w:id="0" w:name="_GoBack" w:displacedByCustomXml="next"/>
        <w:bookmarkEnd w:id="0" w:displacedByCustomXml="next"/>
      </w:sdtContent>
    </w:sdt>
    <w:bookmarkStart w:id="1"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EndPr/>
      <w:sdtContent>
        <w:p w:rsidR="00133131" w:rsidRPr="00A241F8" w:rsidRDefault="00133131" w:rsidP="00F75100">
          <w:pPr>
            <w:pStyle w:val="TOCHeading"/>
          </w:pPr>
          <w:r w:rsidRPr="00A241F8">
            <w:rPr>
              <w:rStyle w:val="Heading1Char"/>
            </w:rPr>
            <w:t>Table of Contents</w:t>
          </w:r>
        </w:p>
        <w:p w:rsidR="00EF1546" w:rsidRDefault="00C72426">
          <w:pPr>
            <w:pStyle w:val="TOC1"/>
            <w:rPr>
              <w:rFonts w:asciiTheme="minorHAnsi" w:eastAsiaTheme="minorEastAsia" w:hAnsiTheme="minorHAnsi" w:cstheme="minorBidi"/>
              <w:bCs w:val="0"/>
              <w:color w:val="auto"/>
              <w:sz w:val="22"/>
              <w:szCs w:val="22"/>
              <w:lang w:val="en-US"/>
            </w:rPr>
          </w:pPr>
          <w:r w:rsidRPr="00A241F8">
            <w:rPr>
              <w:bCs w:val="0"/>
              <w:lang w:val="en-US"/>
            </w:rPr>
            <w:fldChar w:fldCharType="begin"/>
          </w:r>
          <w:r w:rsidR="00133131" w:rsidRPr="00A241F8">
            <w:rPr>
              <w:bCs w:val="0"/>
              <w:lang w:val="en-US"/>
            </w:rPr>
            <w:instrText xml:space="preserve"> TOC \o "1-3" \u </w:instrText>
          </w:r>
          <w:r w:rsidRPr="00A241F8">
            <w:rPr>
              <w:bCs w:val="0"/>
              <w:lang w:val="en-US"/>
            </w:rPr>
            <w:fldChar w:fldCharType="separate"/>
          </w:r>
          <w:r w:rsidR="00EF1546">
            <w:t>1</w:t>
          </w:r>
          <w:r w:rsidR="00EF1546">
            <w:rPr>
              <w:rFonts w:asciiTheme="minorHAnsi" w:eastAsiaTheme="minorEastAsia" w:hAnsiTheme="minorHAnsi" w:cstheme="minorBidi"/>
              <w:bCs w:val="0"/>
              <w:color w:val="auto"/>
              <w:sz w:val="22"/>
              <w:szCs w:val="22"/>
              <w:lang w:val="en-US"/>
            </w:rPr>
            <w:tab/>
          </w:r>
          <w:r w:rsidR="00EF1546">
            <w:t>Introduction</w:t>
          </w:r>
          <w:r w:rsidR="00EF1546">
            <w:tab/>
          </w:r>
          <w:r w:rsidR="00EF1546">
            <w:fldChar w:fldCharType="begin"/>
          </w:r>
          <w:r w:rsidR="00EF1546">
            <w:instrText xml:space="preserve"> PAGEREF _Toc454791713 \h </w:instrText>
          </w:r>
          <w:r w:rsidR="00EF1546">
            <w:fldChar w:fldCharType="separate"/>
          </w:r>
          <w:r w:rsidR="00EF1546">
            <w:t>3</w:t>
          </w:r>
          <w:r w:rsidR="00EF1546">
            <w:fldChar w:fldCharType="end"/>
          </w:r>
        </w:p>
        <w:p w:rsidR="00EF1546" w:rsidRDefault="00EF1546">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Hardware configuration</w:t>
          </w:r>
          <w:r>
            <w:tab/>
          </w:r>
          <w:r>
            <w:fldChar w:fldCharType="begin"/>
          </w:r>
          <w:r>
            <w:instrText xml:space="preserve"> PAGEREF _Toc454791714 \h </w:instrText>
          </w:r>
          <w:r>
            <w:fldChar w:fldCharType="separate"/>
          </w:r>
          <w:r>
            <w:t>4</w:t>
          </w:r>
          <w:r>
            <w:fldChar w:fldCharType="end"/>
          </w:r>
        </w:p>
        <w:p w:rsidR="00EF1546" w:rsidRDefault="00EF1546">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LuvitRED configuration.</w:t>
          </w:r>
          <w:r>
            <w:tab/>
          </w:r>
          <w:r>
            <w:fldChar w:fldCharType="begin"/>
          </w:r>
          <w:r>
            <w:instrText xml:space="preserve"> PAGEREF _Toc454791715 \h </w:instrText>
          </w:r>
          <w:r>
            <w:fldChar w:fldCharType="separate"/>
          </w:r>
          <w:r>
            <w:t>5</w:t>
          </w:r>
          <w:r>
            <w:fldChar w:fldCharType="end"/>
          </w:r>
        </w:p>
        <w:p w:rsidR="00EF1546" w:rsidRDefault="00EF1546">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Receiving data from the Monnit sensors.</w:t>
          </w:r>
          <w:r>
            <w:tab/>
          </w:r>
          <w:r>
            <w:fldChar w:fldCharType="begin"/>
          </w:r>
          <w:r>
            <w:instrText xml:space="preserve"> PAGEREF _Toc454791716 \h </w:instrText>
          </w:r>
          <w:r>
            <w:fldChar w:fldCharType="separate"/>
          </w:r>
          <w:r>
            <w:t>6</w:t>
          </w:r>
          <w:r>
            <w:fldChar w:fldCharType="end"/>
          </w:r>
        </w:p>
        <w:p w:rsidR="00EF1546" w:rsidRDefault="00EF1546">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Remote access to the Monnit data using a local TCP server</w:t>
          </w:r>
          <w:r>
            <w:tab/>
          </w:r>
          <w:r>
            <w:fldChar w:fldCharType="begin"/>
          </w:r>
          <w:r>
            <w:instrText xml:space="preserve"> PAGEREF _Toc454791717 \h </w:instrText>
          </w:r>
          <w:r>
            <w:fldChar w:fldCharType="separate"/>
          </w:r>
          <w:r>
            <w:t>11</w:t>
          </w:r>
          <w:r>
            <w:fldChar w:fldCharType="end"/>
          </w:r>
        </w:p>
        <w:p w:rsidR="00670A66" w:rsidRPr="00A241F8" w:rsidRDefault="00C72426"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134BEB" w:rsidRDefault="00134BEB" w:rsidP="00134BEB">
      <w:pPr>
        <w:pStyle w:val="Heading1"/>
      </w:pPr>
      <w:bookmarkStart w:id="2" w:name="_Toc429397644"/>
      <w:bookmarkStart w:id="3" w:name="_Toc450202208"/>
      <w:bookmarkStart w:id="4" w:name="_Toc454791713"/>
      <w:r>
        <w:lastRenderedPageBreak/>
        <w:t>Introduction</w:t>
      </w:r>
      <w:bookmarkEnd w:id="2"/>
      <w:bookmarkEnd w:id="3"/>
      <w:bookmarkEnd w:id="4"/>
    </w:p>
    <w:p w:rsidR="00134BEB" w:rsidRDefault="00134BEB" w:rsidP="00134BEB">
      <w:r>
        <w:t xml:space="preserve">This document explains how to </w:t>
      </w:r>
      <w:r w:rsidR="00755380">
        <w:t xml:space="preserve">connect </w:t>
      </w:r>
      <w:proofErr w:type="spellStart"/>
      <w:r w:rsidR="00755380">
        <w:t>Monnit</w:t>
      </w:r>
      <w:proofErr w:type="spellEnd"/>
      <w:r w:rsidR="00755380">
        <w:t xml:space="preserve"> sensors to the </w:t>
      </w:r>
      <w:proofErr w:type="spellStart"/>
      <w:r w:rsidR="00755380">
        <w:t>CloudGate</w:t>
      </w:r>
      <w:proofErr w:type="spellEnd"/>
      <w:r w:rsidR="00755380">
        <w:t xml:space="preserve"> and use them on </w:t>
      </w:r>
      <w:proofErr w:type="spellStart"/>
      <w:r w:rsidR="00755380">
        <w:t>LuvitRED</w:t>
      </w:r>
      <w:proofErr w:type="spellEnd"/>
      <w:r>
        <w:t>.</w:t>
      </w:r>
    </w:p>
    <w:p w:rsidR="00134BEB" w:rsidRDefault="00134BEB" w:rsidP="00134BEB">
      <w:r w:rsidRPr="0046254F">
        <w:t xml:space="preserve">This document was written using </w:t>
      </w:r>
      <w:proofErr w:type="spellStart"/>
      <w:r w:rsidRPr="0046254F">
        <w:t>CloudGate’s</w:t>
      </w:r>
      <w:proofErr w:type="spellEnd"/>
      <w:r w:rsidRPr="0046254F">
        <w:t xml:space="preserve"> firmware version </w:t>
      </w:r>
      <w:fldSimple w:instr=" DOCPROPERTY  Firm_ver  \* MERGEFORMAT ">
        <w:r w:rsidR="00EF1546" w:rsidRPr="00EF1546">
          <w:rPr>
            <w:bCs/>
          </w:rPr>
          <w:t>2.62.4</w:t>
        </w:r>
      </w:fldSimple>
      <w:r w:rsidRPr="0046254F">
        <w:t xml:space="preserve"> and </w:t>
      </w:r>
      <w:proofErr w:type="spellStart"/>
      <w:r w:rsidRPr="0046254F">
        <w:t>LuvitRED</w:t>
      </w:r>
      <w:proofErr w:type="spellEnd"/>
      <w:r w:rsidRPr="0046254F">
        <w:t xml:space="preserve"> version </w:t>
      </w:r>
      <w:fldSimple w:instr=" DOCPROPERTY  LuvitRED_ver  \* MERGEFORMAT ">
        <w:r w:rsidR="00EF1546" w:rsidRPr="00EF1546">
          <w:rPr>
            <w:bCs/>
          </w:rPr>
          <w:t>2.8.0</w:t>
        </w:r>
      </w:fldSimple>
      <w:r w:rsidRPr="0046254F">
        <w:t xml:space="preserve">. Although older versions of firmware and </w:t>
      </w:r>
      <w:proofErr w:type="spellStart"/>
      <w:r w:rsidRPr="0046254F">
        <w:t>LuvitRED</w:t>
      </w:r>
      <w:proofErr w:type="spellEnd"/>
      <w:r w:rsidRPr="0046254F">
        <w:t xml:space="preserve"> might work in the same way, we strongly recommend to upgrade to the above mentioned versions or newer in order to ensure the same results.</w:t>
      </w:r>
    </w:p>
    <w:p w:rsidR="00D229C5" w:rsidRDefault="004C45E2" w:rsidP="00C90DCF">
      <w:r>
        <w:t>The following</w:t>
      </w:r>
      <w:r w:rsidR="00C90DCF">
        <w:t xml:space="preserve"> are</w:t>
      </w:r>
      <w:r>
        <w:t xml:space="preserve"> the different </w:t>
      </w:r>
      <w:r w:rsidR="00CD4052">
        <w:t>variants</w:t>
      </w:r>
      <w:r w:rsidR="00C90DCF">
        <w:t xml:space="preserve"> of </w:t>
      </w:r>
      <w:proofErr w:type="spellStart"/>
      <w:r w:rsidR="00C90DCF">
        <w:t>Monnit</w:t>
      </w:r>
      <w:proofErr w:type="spellEnd"/>
      <w:r w:rsidR="00C90DCF">
        <w:t xml:space="preserve"> </w:t>
      </w:r>
      <w:r w:rsidR="0048589C">
        <w:t xml:space="preserve">back slot </w:t>
      </w:r>
      <w:r w:rsidR="00C90DCF">
        <w:t>expansion cards</w:t>
      </w:r>
      <w:r>
        <w:t xml:space="preserve"> from Option</w:t>
      </w:r>
      <w:r w:rsidR="00C90DCF">
        <w:t>:</w:t>
      </w:r>
    </w:p>
    <w:tbl>
      <w:tblPr>
        <w:tblStyle w:val="MediumShading1-Accent1"/>
        <w:tblW w:w="5027" w:type="dxa"/>
        <w:jc w:val="center"/>
        <w:tblLook w:val="0420" w:firstRow="1" w:lastRow="0" w:firstColumn="0" w:lastColumn="0" w:noHBand="0" w:noVBand="1"/>
      </w:tblPr>
      <w:tblGrid>
        <w:gridCol w:w="1520"/>
        <w:gridCol w:w="1880"/>
        <w:gridCol w:w="1627"/>
      </w:tblGrid>
      <w:tr w:rsidR="00C90DCF" w:rsidRPr="00C90DCF" w:rsidTr="004C45E2">
        <w:trPr>
          <w:cnfStyle w:val="100000000000" w:firstRow="1" w:lastRow="0" w:firstColumn="0" w:lastColumn="0" w:oddVBand="0" w:evenVBand="0" w:oddHBand="0" w:evenHBand="0" w:firstRowFirstColumn="0" w:firstRowLastColumn="0" w:lastRowFirstColumn="0" w:lastRowLastColumn="0"/>
          <w:trHeight w:val="50"/>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Option Part #</w:t>
            </w:r>
          </w:p>
        </w:tc>
        <w:tc>
          <w:tcPr>
            <w:tcW w:w="1880" w:type="dxa"/>
            <w:vAlign w:val="center"/>
            <w:hideMark/>
          </w:tcPr>
          <w:p w:rsidR="00941DE0" w:rsidRPr="00C90DCF" w:rsidRDefault="00C90DCF" w:rsidP="004C45E2">
            <w:pPr>
              <w:spacing w:after="200" w:line="276" w:lineRule="auto"/>
              <w:jc w:val="center"/>
              <w:rPr>
                <w:noProof/>
              </w:rPr>
            </w:pPr>
            <w:r w:rsidRPr="00C90DCF">
              <w:rPr>
                <w:noProof/>
              </w:rPr>
              <w:t>Frequency Band</w:t>
            </w:r>
          </w:p>
        </w:tc>
        <w:tc>
          <w:tcPr>
            <w:tcW w:w="1627" w:type="dxa"/>
            <w:vAlign w:val="center"/>
            <w:hideMark/>
          </w:tcPr>
          <w:p w:rsidR="00941DE0" w:rsidRPr="00C90DCF" w:rsidRDefault="00C90DCF" w:rsidP="004C45E2">
            <w:pPr>
              <w:spacing w:after="200" w:line="276" w:lineRule="auto"/>
              <w:jc w:val="center"/>
              <w:rPr>
                <w:noProof/>
              </w:rPr>
            </w:pPr>
            <w:r w:rsidRPr="00C90DCF">
              <w:rPr>
                <w:noProof/>
              </w:rPr>
              <w:t>WiFi  Support?</w:t>
            </w:r>
          </w:p>
        </w:tc>
      </w:tr>
      <w:tr w:rsidR="00C90DCF" w:rsidRPr="00C90DCF" w:rsidTr="004C45E2">
        <w:trPr>
          <w:cnfStyle w:val="000000100000" w:firstRow="0" w:lastRow="0" w:firstColumn="0" w:lastColumn="0" w:oddVBand="0" w:evenVBand="0" w:oddHBand="1" w:evenHBand="0" w:firstRowFirstColumn="0" w:firstRowLastColumn="0" w:lastRowFirstColumn="0" w:lastRowLastColumn="0"/>
          <w:trHeight w:val="313"/>
          <w:jc w:val="center"/>
        </w:trPr>
        <w:tc>
          <w:tcPr>
            <w:tcW w:w="1520" w:type="dxa"/>
            <w:vAlign w:val="center"/>
            <w:hideMark/>
          </w:tcPr>
          <w:p w:rsidR="00941DE0" w:rsidRPr="004C45E2" w:rsidRDefault="00C90DCF" w:rsidP="004C45E2">
            <w:pPr>
              <w:spacing w:after="200" w:line="276" w:lineRule="auto"/>
              <w:jc w:val="center"/>
              <w:rPr>
                <w:noProof/>
              </w:rPr>
            </w:pPr>
            <w:r w:rsidRPr="004C45E2">
              <w:rPr>
                <w:noProof/>
              </w:rPr>
              <w:t>CG2103</w:t>
            </w:r>
          </w:p>
        </w:tc>
        <w:tc>
          <w:tcPr>
            <w:tcW w:w="1880" w:type="dxa"/>
            <w:vAlign w:val="center"/>
            <w:hideMark/>
          </w:tcPr>
          <w:p w:rsidR="00941DE0" w:rsidRPr="004C45E2" w:rsidRDefault="00C90DCF" w:rsidP="004C45E2">
            <w:pPr>
              <w:spacing w:after="200" w:line="276" w:lineRule="auto"/>
              <w:jc w:val="center"/>
              <w:rPr>
                <w:noProof/>
              </w:rPr>
            </w:pPr>
            <w:r w:rsidRPr="004C45E2">
              <w:rPr>
                <w:noProof/>
              </w:rPr>
              <w:t>868 MHz</w:t>
            </w:r>
          </w:p>
        </w:tc>
        <w:tc>
          <w:tcPr>
            <w:tcW w:w="1627" w:type="dxa"/>
            <w:vAlign w:val="center"/>
            <w:hideMark/>
          </w:tcPr>
          <w:p w:rsidR="00941DE0" w:rsidRPr="004C45E2" w:rsidRDefault="00C90DCF" w:rsidP="004C45E2">
            <w:pPr>
              <w:spacing w:after="200" w:line="276" w:lineRule="auto"/>
              <w:jc w:val="center"/>
              <w:rPr>
                <w:noProof/>
              </w:rPr>
            </w:pPr>
            <w:r w:rsidRPr="004C45E2">
              <w:rPr>
                <w:noProof/>
              </w:rPr>
              <w:t>Yes</w:t>
            </w:r>
          </w:p>
        </w:tc>
      </w:tr>
      <w:tr w:rsidR="00C90DCF" w:rsidRPr="00C90DCF" w:rsidTr="004C45E2">
        <w:trPr>
          <w:cnfStyle w:val="000000010000" w:firstRow="0" w:lastRow="0" w:firstColumn="0" w:lastColumn="0" w:oddVBand="0" w:evenVBand="0" w:oddHBand="0" w:evenHBand="1" w:firstRowFirstColumn="0" w:firstRowLastColumn="0" w:lastRowFirstColumn="0" w:lastRowLastColumn="0"/>
          <w:trHeight w:val="50"/>
          <w:jc w:val="center"/>
        </w:trPr>
        <w:tc>
          <w:tcPr>
            <w:tcW w:w="1520" w:type="dxa"/>
            <w:vAlign w:val="center"/>
            <w:hideMark/>
          </w:tcPr>
          <w:p w:rsidR="00941DE0" w:rsidRPr="004C45E2" w:rsidRDefault="00C90DCF" w:rsidP="004C45E2">
            <w:pPr>
              <w:spacing w:after="200" w:line="276" w:lineRule="auto"/>
              <w:jc w:val="center"/>
              <w:rPr>
                <w:noProof/>
              </w:rPr>
            </w:pPr>
            <w:r w:rsidRPr="004C45E2">
              <w:rPr>
                <w:bCs/>
                <w:noProof/>
              </w:rPr>
              <w:t>CG2104</w:t>
            </w:r>
          </w:p>
        </w:tc>
        <w:tc>
          <w:tcPr>
            <w:tcW w:w="1880" w:type="dxa"/>
            <w:vAlign w:val="center"/>
            <w:hideMark/>
          </w:tcPr>
          <w:p w:rsidR="00941DE0" w:rsidRPr="004C45E2" w:rsidRDefault="00C90DCF" w:rsidP="004C45E2">
            <w:pPr>
              <w:spacing w:after="200" w:line="276" w:lineRule="auto"/>
              <w:jc w:val="center"/>
              <w:rPr>
                <w:noProof/>
              </w:rPr>
            </w:pPr>
            <w:r w:rsidRPr="004C45E2">
              <w:rPr>
                <w:bCs/>
                <w:noProof/>
              </w:rPr>
              <w:t>900 MHz</w:t>
            </w:r>
          </w:p>
        </w:tc>
        <w:tc>
          <w:tcPr>
            <w:tcW w:w="1627" w:type="dxa"/>
            <w:vAlign w:val="center"/>
            <w:hideMark/>
          </w:tcPr>
          <w:p w:rsidR="00941DE0" w:rsidRPr="004C45E2" w:rsidRDefault="00C90DCF" w:rsidP="004C45E2">
            <w:pPr>
              <w:spacing w:after="200" w:line="276" w:lineRule="auto"/>
              <w:jc w:val="center"/>
              <w:rPr>
                <w:noProof/>
              </w:rPr>
            </w:pPr>
            <w:r w:rsidRPr="004C45E2">
              <w:rPr>
                <w:bCs/>
                <w:noProof/>
              </w:rPr>
              <w:t>Yes</w:t>
            </w:r>
          </w:p>
        </w:tc>
      </w:tr>
      <w:tr w:rsidR="00C90DCF" w:rsidRPr="00C90DCF" w:rsidTr="004C45E2">
        <w:trPr>
          <w:cnfStyle w:val="000000100000" w:firstRow="0" w:lastRow="0" w:firstColumn="0" w:lastColumn="0" w:oddVBand="0" w:evenVBand="0" w:oddHBand="1" w:evenHBand="0" w:firstRowFirstColumn="0" w:firstRowLastColumn="0" w:lastRowFirstColumn="0" w:lastRowLastColumn="0"/>
          <w:trHeight w:val="50"/>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CG2105</w:t>
            </w:r>
          </w:p>
        </w:tc>
        <w:tc>
          <w:tcPr>
            <w:tcW w:w="1880" w:type="dxa"/>
            <w:vAlign w:val="center"/>
            <w:hideMark/>
          </w:tcPr>
          <w:p w:rsidR="00941DE0" w:rsidRPr="00C90DCF" w:rsidRDefault="00C90DCF" w:rsidP="004C45E2">
            <w:pPr>
              <w:spacing w:after="200" w:line="276" w:lineRule="auto"/>
              <w:jc w:val="center"/>
              <w:rPr>
                <w:noProof/>
              </w:rPr>
            </w:pPr>
            <w:r w:rsidRPr="00C90DCF">
              <w:rPr>
                <w:noProof/>
              </w:rPr>
              <w:t>433 MHz</w:t>
            </w:r>
          </w:p>
        </w:tc>
        <w:tc>
          <w:tcPr>
            <w:tcW w:w="1627" w:type="dxa"/>
            <w:vAlign w:val="center"/>
            <w:hideMark/>
          </w:tcPr>
          <w:p w:rsidR="00941DE0" w:rsidRPr="00C90DCF" w:rsidRDefault="00C90DCF" w:rsidP="004C45E2">
            <w:pPr>
              <w:spacing w:after="200" w:line="276" w:lineRule="auto"/>
              <w:jc w:val="center"/>
              <w:rPr>
                <w:noProof/>
              </w:rPr>
            </w:pPr>
            <w:r w:rsidRPr="00C90DCF">
              <w:rPr>
                <w:noProof/>
              </w:rPr>
              <w:t>Yes</w:t>
            </w:r>
          </w:p>
        </w:tc>
      </w:tr>
      <w:tr w:rsidR="00C90DCF" w:rsidRPr="00C90DCF" w:rsidTr="004C45E2">
        <w:trPr>
          <w:cnfStyle w:val="000000010000" w:firstRow="0" w:lastRow="0" w:firstColumn="0" w:lastColumn="0" w:oddVBand="0" w:evenVBand="0" w:oddHBand="0" w:evenHBand="1" w:firstRowFirstColumn="0" w:firstRowLastColumn="0" w:lastRowFirstColumn="0" w:lastRowLastColumn="0"/>
          <w:trHeight w:val="50"/>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CG2111</w:t>
            </w:r>
          </w:p>
        </w:tc>
        <w:tc>
          <w:tcPr>
            <w:tcW w:w="1880" w:type="dxa"/>
            <w:vAlign w:val="center"/>
            <w:hideMark/>
          </w:tcPr>
          <w:p w:rsidR="00941DE0" w:rsidRPr="00C90DCF" w:rsidRDefault="00C90DCF" w:rsidP="004C45E2">
            <w:pPr>
              <w:spacing w:after="200" w:line="276" w:lineRule="auto"/>
              <w:jc w:val="center"/>
              <w:rPr>
                <w:noProof/>
              </w:rPr>
            </w:pPr>
            <w:r w:rsidRPr="00C90DCF">
              <w:rPr>
                <w:noProof/>
              </w:rPr>
              <w:t>868 MHz</w:t>
            </w:r>
          </w:p>
        </w:tc>
        <w:tc>
          <w:tcPr>
            <w:tcW w:w="1627" w:type="dxa"/>
            <w:vAlign w:val="center"/>
            <w:hideMark/>
          </w:tcPr>
          <w:p w:rsidR="00941DE0" w:rsidRPr="00C90DCF" w:rsidRDefault="00C90DCF" w:rsidP="004C45E2">
            <w:pPr>
              <w:spacing w:after="200" w:line="276" w:lineRule="auto"/>
              <w:jc w:val="center"/>
              <w:rPr>
                <w:noProof/>
              </w:rPr>
            </w:pPr>
            <w:r w:rsidRPr="00C90DCF">
              <w:rPr>
                <w:noProof/>
              </w:rPr>
              <w:t>No</w:t>
            </w:r>
          </w:p>
        </w:tc>
      </w:tr>
      <w:tr w:rsidR="00C90DCF" w:rsidRPr="00C90DCF" w:rsidTr="004C45E2">
        <w:trPr>
          <w:cnfStyle w:val="000000100000" w:firstRow="0" w:lastRow="0" w:firstColumn="0" w:lastColumn="0" w:oddVBand="0" w:evenVBand="0" w:oddHBand="1" w:evenHBand="0" w:firstRowFirstColumn="0" w:firstRowLastColumn="0" w:lastRowFirstColumn="0" w:lastRowLastColumn="0"/>
          <w:trHeight w:val="50"/>
          <w:jc w:val="center"/>
        </w:trPr>
        <w:tc>
          <w:tcPr>
            <w:tcW w:w="1520" w:type="dxa"/>
            <w:vAlign w:val="center"/>
            <w:hideMark/>
          </w:tcPr>
          <w:p w:rsidR="00941DE0" w:rsidRPr="004C45E2" w:rsidRDefault="00C90DCF" w:rsidP="004C45E2">
            <w:pPr>
              <w:spacing w:after="200" w:line="276" w:lineRule="auto"/>
              <w:jc w:val="center"/>
              <w:rPr>
                <w:noProof/>
              </w:rPr>
            </w:pPr>
            <w:r w:rsidRPr="004C45E2">
              <w:rPr>
                <w:bCs/>
                <w:noProof/>
              </w:rPr>
              <w:t>CG2112</w:t>
            </w:r>
          </w:p>
        </w:tc>
        <w:tc>
          <w:tcPr>
            <w:tcW w:w="1880" w:type="dxa"/>
            <w:vAlign w:val="center"/>
            <w:hideMark/>
          </w:tcPr>
          <w:p w:rsidR="00941DE0" w:rsidRPr="004C45E2" w:rsidRDefault="00C90DCF" w:rsidP="004C45E2">
            <w:pPr>
              <w:spacing w:after="200" w:line="276" w:lineRule="auto"/>
              <w:jc w:val="center"/>
              <w:rPr>
                <w:noProof/>
              </w:rPr>
            </w:pPr>
            <w:r w:rsidRPr="004C45E2">
              <w:rPr>
                <w:bCs/>
                <w:noProof/>
              </w:rPr>
              <w:t>900 MHz</w:t>
            </w:r>
          </w:p>
        </w:tc>
        <w:tc>
          <w:tcPr>
            <w:tcW w:w="1627" w:type="dxa"/>
            <w:vAlign w:val="center"/>
            <w:hideMark/>
          </w:tcPr>
          <w:p w:rsidR="00941DE0" w:rsidRPr="004C45E2" w:rsidRDefault="00C90DCF" w:rsidP="004C45E2">
            <w:pPr>
              <w:spacing w:after="200" w:line="276" w:lineRule="auto"/>
              <w:jc w:val="center"/>
              <w:rPr>
                <w:noProof/>
              </w:rPr>
            </w:pPr>
            <w:r w:rsidRPr="004C45E2">
              <w:rPr>
                <w:bCs/>
                <w:noProof/>
              </w:rPr>
              <w:t>No</w:t>
            </w:r>
          </w:p>
        </w:tc>
      </w:tr>
      <w:tr w:rsidR="00C90DCF" w:rsidRPr="00C90DCF" w:rsidTr="004C45E2">
        <w:trPr>
          <w:cnfStyle w:val="000000010000" w:firstRow="0" w:lastRow="0" w:firstColumn="0" w:lastColumn="0" w:oddVBand="0" w:evenVBand="0" w:oddHBand="0" w:evenHBand="1" w:firstRowFirstColumn="0" w:firstRowLastColumn="0" w:lastRowFirstColumn="0" w:lastRowLastColumn="0"/>
          <w:trHeight w:val="241"/>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CG2113</w:t>
            </w:r>
          </w:p>
        </w:tc>
        <w:tc>
          <w:tcPr>
            <w:tcW w:w="1880" w:type="dxa"/>
            <w:vAlign w:val="center"/>
            <w:hideMark/>
          </w:tcPr>
          <w:p w:rsidR="00941DE0" w:rsidRPr="00C90DCF" w:rsidRDefault="00C90DCF" w:rsidP="004C45E2">
            <w:pPr>
              <w:spacing w:after="200" w:line="276" w:lineRule="auto"/>
              <w:jc w:val="center"/>
              <w:rPr>
                <w:noProof/>
              </w:rPr>
            </w:pPr>
            <w:r w:rsidRPr="00C90DCF">
              <w:rPr>
                <w:noProof/>
              </w:rPr>
              <w:t>433 MHz</w:t>
            </w:r>
          </w:p>
        </w:tc>
        <w:tc>
          <w:tcPr>
            <w:tcW w:w="1627" w:type="dxa"/>
            <w:vAlign w:val="center"/>
            <w:hideMark/>
          </w:tcPr>
          <w:p w:rsidR="00941DE0" w:rsidRPr="00C90DCF" w:rsidRDefault="00C90DCF" w:rsidP="004C45E2">
            <w:pPr>
              <w:keepNext/>
              <w:spacing w:after="200" w:line="276" w:lineRule="auto"/>
              <w:jc w:val="center"/>
              <w:rPr>
                <w:noProof/>
              </w:rPr>
            </w:pPr>
            <w:r w:rsidRPr="00C90DCF">
              <w:rPr>
                <w:noProof/>
              </w:rPr>
              <w:t>No</w:t>
            </w:r>
          </w:p>
        </w:tc>
      </w:tr>
    </w:tbl>
    <w:p w:rsidR="00C90DCF" w:rsidRDefault="00C90DCF" w:rsidP="00C90DCF">
      <w:pPr>
        <w:pStyle w:val="Caption"/>
        <w:rPr>
          <w:lang w:val="en-CA"/>
        </w:rPr>
      </w:pPr>
      <w:proofErr w:type="gramStart"/>
      <w:r>
        <w:t xml:space="preserve">Table </w:t>
      </w:r>
      <w:proofErr w:type="gramEnd"/>
      <w:r w:rsidR="0084146F">
        <w:fldChar w:fldCharType="begin"/>
      </w:r>
      <w:r w:rsidR="0084146F">
        <w:instrText xml:space="preserve"> SEQ Table \* ARABIC </w:instrText>
      </w:r>
      <w:r w:rsidR="0084146F">
        <w:fldChar w:fldCharType="separate"/>
      </w:r>
      <w:r w:rsidR="00EF1546">
        <w:rPr>
          <w:noProof/>
        </w:rPr>
        <w:t>1</w:t>
      </w:r>
      <w:r w:rsidR="0084146F">
        <w:rPr>
          <w:noProof/>
        </w:rPr>
        <w:fldChar w:fldCharType="end"/>
      </w:r>
      <w:proofErr w:type="gramStart"/>
      <w:r>
        <w:t xml:space="preserve">: </w:t>
      </w:r>
      <w:proofErr w:type="spellStart"/>
      <w:r>
        <w:t>Monnit</w:t>
      </w:r>
      <w:proofErr w:type="spellEnd"/>
      <w:r>
        <w:t xml:space="preserve"> expansion card variants.</w:t>
      </w:r>
      <w:proofErr w:type="gramEnd"/>
    </w:p>
    <w:p w:rsidR="00C90DCF" w:rsidRDefault="00C90DCF" w:rsidP="00D229C5">
      <w:pPr>
        <w:rPr>
          <w:lang w:val="en-CA"/>
        </w:rPr>
      </w:pPr>
      <w:r w:rsidRPr="00C90DCF">
        <w:rPr>
          <w:lang w:val="en-CA"/>
        </w:rPr>
        <w:t xml:space="preserve">The Option card and </w:t>
      </w:r>
      <w:proofErr w:type="spellStart"/>
      <w:r w:rsidRPr="00C90DCF">
        <w:rPr>
          <w:lang w:val="en-CA"/>
        </w:rPr>
        <w:t>Monnit’s</w:t>
      </w:r>
      <w:proofErr w:type="spellEnd"/>
      <w:r w:rsidRPr="00C90DCF">
        <w:rPr>
          <w:lang w:val="en-CA"/>
        </w:rPr>
        <w:t xml:space="preserve"> sensor operate on the ISM 900</w:t>
      </w:r>
      <w:r>
        <w:rPr>
          <w:lang w:val="en-CA"/>
        </w:rPr>
        <w:t xml:space="preserve"> </w:t>
      </w:r>
      <w:r w:rsidRPr="00C90DCF">
        <w:rPr>
          <w:lang w:val="en-CA"/>
        </w:rPr>
        <w:t>MHz (902-928</w:t>
      </w:r>
      <w:r>
        <w:rPr>
          <w:lang w:val="en-CA"/>
        </w:rPr>
        <w:t xml:space="preserve"> </w:t>
      </w:r>
      <w:r w:rsidRPr="00C90DCF">
        <w:rPr>
          <w:lang w:val="en-CA"/>
        </w:rPr>
        <w:t>MHz) band as well as 868</w:t>
      </w:r>
      <w:r>
        <w:rPr>
          <w:lang w:val="en-CA"/>
        </w:rPr>
        <w:t xml:space="preserve"> </w:t>
      </w:r>
      <w:r w:rsidRPr="00C90DCF">
        <w:rPr>
          <w:lang w:val="en-CA"/>
        </w:rPr>
        <w:t>MHz and 433</w:t>
      </w:r>
      <w:r>
        <w:rPr>
          <w:lang w:val="en-CA"/>
        </w:rPr>
        <w:t xml:space="preserve"> MH</w:t>
      </w:r>
      <w:r w:rsidRPr="00C90DCF">
        <w:rPr>
          <w:lang w:val="en-CA"/>
        </w:rPr>
        <w:t>z bands.</w:t>
      </w:r>
    </w:p>
    <w:p w:rsidR="004C45E2" w:rsidRDefault="00C90DCF" w:rsidP="004C45E2">
      <w:pPr>
        <w:rPr>
          <w:noProof/>
        </w:rPr>
      </w:pPr>
      <w:r>
        <w:t xml:space="preserve">The </w:t>
      </w:r>
      <w:proofErr w:type="spellStart"/>
      <w:r>
        <w:t>Monnit</w:t>
      </w:r>
      <w:proofErr w:type="spellEnd"/>
      <w:r>
        <w:t xml:space="preserve"> expansion is shown on </w:t>
      </w:r>
      <w:r w:rsidR="003F13C5">
        <w:fldChar w:fldCharType="begin"/>
      </w:r>
      <w:r w:rsidR="003F13C5">
        <w:instrText xml:space="preserve"> REF _Ref454199611 \h </w:instrText>
      </w:r>
      <w:r w:rsidR="003F13C5">
        <w:fldChar w:fldCharType="separate"/>
      </w:r>
      <w:r w:rsidR="00EF1546">
        <w:t xml:space="preserve">Figure </w:t>
      </w:r>
      <w:r w:rsidR="00EF1546">
        <w:rPr>
          <w:noProof/>
        </w:rPr>
        <w:t>1</w:t>
      </w:r>
      <w:r w:rsidR="003F13C5">
        <w:fldChar w:fldCharType="end"/>
      </w:r>
      <w:r w:rsidR="003F13C5">
        <w:t xml:space="preserve"> </w:t>
      </w:r>
      <w:r>
        <w:t>below:</w:t>
      </w:r>
    </w:p>
    <w:p w:rsidR="00C90DCF" w:rsidRDefault="00C90DCF" w:rsidP="00C90DCF">
      <w:pPr>
        <w:keepNext/>
        <w:jc w:val="center"/>
      </w:pPr>
      <w:r>
        <w:rPr>
          <w:noProof/>
        </w:rPr>
        <w:drawing>
          <wp:inline distT="0" distB="0" distL="0" distR="0" wp14:anchorId="00D31162" wp14:editId="3C4E7EB2">
            <wp:extent cx="3108960" cy="2107095"/>
            <wp:effectExtent l="0" t="0" r="0" b="762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rotWithShape="1">
                    <a:blip r:embed="rId14" cstate="print">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rcRect/>
                    <a:stretch/>
                  </pic:blipFill>
                  <pic:spPr bwMode="auto">
                    <a:xfrm>
                      <a:off x="0" y="0"/>
                      <a:ext cx="3109568" cy="2107507"/>
                    </a:xfrm>
                    <a:prstGeom prst="rect">
                      <a:avLst/>
                    </a:prstGeom>
                    <a:ln>
                      <a:noFill/>
                    </a:ln>
                    <a:extLst>
                      <a:ext uri="{53640926-AAD7-44D8-BBD7-CCE9431645EC}">
                        <a14:shadowObscured xmlns:a14="http://schemas.microsoft.com/office/drawing/2010/main"/>
                      </a:ext>
                    </a:extLst>
                  </pic:spPr>
                </pic:pic>
              </a:graphicData>
            </a:graphic>
          </wp:inline>
        </w:drawing>
      </w:r>
    </w:p>
    <w:p w:rsidR="00C90DCF" w:rsidRDefault="00C90DCF" w:rsidP="00C90DCF">
      <w:pPr>
        <w:pStyle w:val="Caption"/>
      </w:pPr>
      <w:bookmarkStart w:id="5" w:name="_Ref454199611"/>
      <w:r>
        <w:t xml:space="preserve">Figure </w:t>
      </w:r>
      <w:fldSimple w:instr=" SEQ Figure \* ARABIC ">
        <w:r w:rsidR="00EF1546">
          <w:rPr>
            <w:noProof/>
          </w:rPr>
          <w:t>1</w:t>
        </w:r>
      </w:fldSimple>
      <w:bookmarkEnd w:id="5"/>
      <w:r>
        <w:t xml:space="preserve">: </w:t>
      </w:r>
      <w:proofErr w:type="spellStart"/>
      <w:r w:rsidRPr="00FF7FBF">
        <w:t>Monnit</w:t>
      </w:r>
      <w:proofErr w:type="spellEnd"/>
      <w:r w:rsidRPr="00FF7FBF">
        <w:t xml:space="preserve"> expansion card</w:t>
      </w:r>
      <w:r w:rsidR="004C45E2">
        <w:t xml:space="preserve"> with Wi-Fi</w:t>
      </w:r>
      <w:r w:rsidRPr="00FF7FBF">
        <w:t xml:space="preserve"> (CG2104)</w:t>
      </w:r>
      <w:r>
        <w:t>.</w:t>
      </w:r>
    </w:p>
    <w:p w:rsidR="00D229C5" w:rsidRPr="00AB24AE" w:rsidRDefault="00D229C5" w:rsidP="00D229C5">
      <w:r>
        <w:t xml:space="preserve">For </w:t>
      </w:r>
      <w:r w:rsidR="00C90DCF">
        <w:t>these configurations we are going</w:t>
      </w:r>
      <w:r>
        <w:t xml:space="preserve"> to use the "Advanced Editor" of </w:t>
      </w:r>
      <w:proofErr w:type="spellStart"/>
      <w:r>
        <w:t>LuvitRED</w:t>
      </w:r>
      <w:proofErr w:type="spellEnd"/>
      <w:r>
        <w:t>.</w:t>
      </w:r>
    </w:p>
    <w:p w:rsidR="0048589C" w:rsidRDefault="0048589C" w:rsidP="00134BEB">
      <w:pPr>
        <w:pStyle w:val="Heading1"/>
      </w:pPr>
      <w:bookmarkStart w:id="6" w:name="_Ref424543360"/>
      <w:bookmarkStart w:id="7" w:name="_Toc450202213"/>
      <w:bookmarkStart w:id="8" w:name="_Toc429397645"/>
      <w:bookmarkStart w:id="9" w:name="_Toc454791714"/>
      <w:r>
        <w:lastRenderedPageBreak/>
        <w:t>Hardware configuration</w:t>
      </w:r>
      <w:bookmarkEnd w:id="9"/>
    </w:p>
    <w:p w:rsidR="00026BA7" w:rsidRDefault="0048589C" w:rsidP="0048589C">
      <w:r>
        <w:t xml:space="preserve">Insert the </w:t>
      </w:r>
      <w:proofErr w:type="spellStart"/>
      <w:r>
        <w:t>Monnit</w:t>
      </w:r>
      <w:proofErr w:type="spellEnd"/>
      <w:r>
        <w:t xml:space="preserve"> card</w:t>
      </w:r>
      <w:r w:rsidR="0045439B">
        <w:t xml:space="preserve"> on the back slot of the </w:t>
      </w:r>
      <w:proofErr w:type="spellStart"/>
      <w:r w:rsidR="0045439B">
        <w:t>CloudGate</w:t>
      </w:r>
      <w:proofErr w:type="spellEnd"/>
      <w:r w:rsidR="00866780">
        <w:t xml:space="preserve"> (S</w:t>
      </w:r>
      <w:r w:rsidR="00026BA7">
        <w:t xml:space="preserve">ee </w:t>
      </w:r>
      <w:r w:rsidR="00866780">
        <w:fldChar w:fldCharType="begin"/>
      </w:r>
      <w:r w:rsidR="00866780">
        <w:instrText xml:space="preserve"> REF _Ref454192519 \h </w:instrText>
      </w:r>
      <w:r w:rsidR="00866780">
        <w:fldChar w:fldCharType="separate"/>
      </w:r>
      <w:r w:rsidR="00EF1546">
        <w:t xml:space="preserve">Figure </w:t>
      </w:r>
      <w:r w:rsidR="00EF1546">
        <w:rPr>
          <w:noProof/>
        </w:rPr>
        <w:t>2</w:t>
      </w:r>
      <w:r w:rsidR="00866780">
        <w:fldChar w:fldCharType="end"/>
      </w:r>
      <w:r w:rsidR="00866780">
        <w:t>)</w:t>
      </w:r>
      <w:r w:rsidR="00026BA7">
        <w:t>:</w:t>
      </w:r>
    </w:p>
    <w:p w:rsidR="00026BA7" w:rsidRDefault="00026BA7" w:rsidP="00026BA7">
      <w:pPr>
        <w:keepNext/>
        <w:jc w:val="center"/>
      </w:pPr>
      <w:r>
        <w:rPr>
          <w:noProof/>
        </w:rPr>
        <w:drawing>
          <wp:inline distT="0" distB="0" distL="0" distR="0" wp14:anchorId="2A5F3EF2" wp14:editId="22FE8569">
            <wp:extent cx="4277802" cy="3194016"/>
            <wp:effectExtent l="0" t="0" r="889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d.png"/>
                    <pic:cNvPicPr/>
                  </pic:nvPicPr>
                  <pic:blipFill>
                    <a:blip r:embed="rId16" cstate="print">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279900" cy="3195582"/>
                    </a:xfrm>
                    <a:prstGeom prst="rect">
                      <a:avLst/>
                    </a:prstGeom>
                  </pic:spPr>
                </pic:pic>
              </a:graphicData>
            </a:graphic>
          </wp:inline>
        </w:drawing>
      </w:r>
    </w:p>
    <w:p w:rsidR="00026BA7" w:rsidRDefault="00026BA7" w:rsidP="00026BA7">
      <w:pPr>
        <w:pStyle w:val="Caption"/>
      </w:pPr>
      <w:bookmarkStart w:id="10" w:name="_Ref454192519"/>
      <w:r>
        <w:t xml:space="preserve">Figure </w:t>
      </w:r>
      <w:fldSimple w:instr=" SEQ Figure \* ARABIC ">
        <w:r w:rsidR="00EF1546">
          <w:rPr>
            <w:noProof/>
          </w:rPr>
          <w:t>2</w:t>
        </w:r>
      </w:fldSimple>
      <w:bookmarkEnd w:id="10"/>
      <w:r>
        <w:t xml:space="preserve">: </w:t>
      </w:r>
      <w:proofErr w:type="spellStart"/>
      <w:r w:rsidRPr="00FF7FBF">
        <w:t>Monnit</w:t>
      </w:r>
      <w:proofErr w:type="spellEnd"/>
      <w:r w:rsidRPr="00FF7FBF">
        <w:t xml:space="preserve"> expansion card</w:t>
      </w:r>
      <w:r>
        <w:t xml:space="preserve"> with Wi-Fi</w:t>
      </w:r>
      <w:r w:rsidRPr="00FF7FBF">
        <w:t xml:space="preserve"> (CG2104)</w:t>
      </w:r>
      <w:r>
        <w:t xml:space="preserve"> installed on </w:t>
      </w:r>
      <w:proofErr w:type="spellStart"/>
      <w:r>
        <w:t>CloudGate</w:t>
      </w:r>
      <w:proofErr w:type="spellEnd"/>
      <w:r>
        <w:t>.</w:t>
      </w:r>
    </w:p>
    <w:p w:rsidR="00026BA7" w:rsidRPr="00866780" w:rsidRDefault="00026BA7" w:rsidP="00866780">
      <w:r w:rsidRPr="00866780">
        <w:t>Install</w:t>
      </w:r>
      <w:r w:rsidR="00616944" w:rsidRPr="00866780">
        <w:t xml:space="preserve"> the correct antenna on the SMA-Male </w:t>
      </w:r>
      <w:r w:rsidRPr="00866780">
        <w:t>connectors</w:t>
      </w:r>
      <w:r w:rsidR="00866780" w:rsidRPr="00866780">
        <w:t xml:space="preserve"> (See </w:t>
      </w:r>
      <w:r w:rsidR="00866780" w:rsidRPr="00866780">
        <w:fldChar w:fldCharType="begin"/>
      </w:r>
      <w:r w:rsidR="00866780" w:rsidRPr="00866780">
        <w:instrText xml:space="preserve"> REF _Ref454192532 \h  \* MERGEFORMAT </w:instrText>
      </w:r>
      <w:r w:rsidR="00866780" w:rsidRPr="00866780">
        <w:fldChar w:fldCharType="separate"/>
      </w:r>
      <w:r w:rsidR="00EF1546">
        <w:t xml:space="preserve">Figure </w:t>
      </w:r>
      <w:r w:rsidR="00EF1546">
        <w:rPr>
          <w:noProof/>
        </w:rPr>
        <w:t>3</w:t>
      </w:r>
      <w:r w:rsidR="00866780" w:rsidRPr="00866780">
        <w:fldChar w:fldCharType="end"/>
      </w:r>
      <w:r w:rsidR="00866780" w:rsidRPr="00866780">
        <w:t>)</w:t>
      </w:r>
      <w:r w:rsidRPr="00866780">
        <w:t>:</w:t>
      </w:r>
    </w:p>
    <w:p w:rsidR="00026BA7" w:rsidRPr="00026BA7" w:rsidRDefault="00616944" w:rsidP="00616944">
      <w:pPr>
        <w:keepNext/>
        <w:jc w:val="center"/>
      </w:pPr>
      <w:r>
        <w:rPr>
          <w:noProof/>
        </w:rPr>
        <mc:AlternateContent>
          <mc:Choice Requires="wps">
            <w:drawing>
              <wp:anchor distT="0" distB="0" distL="114300" distR="114300" simplePos="0" relativeHeight="251722752" behindDoc="0" locked="0" layoutInCell="1" allowOverlap="1" wp14:anchorId="1950C92A" wp14:editId="4B4216B1">
                <wp:simplePos x="0" y="0"/>
                <wp:positionH relativeFrom="column">
                  <wp:posOffset>1231900</wp:posOffset>
                </wp:positionH>
                <wp:positionV relativeFrom="paragraph">
                  <wp:posOffset>863600</wp:posOffset>
                </wp:positionV>
                <wp:extent cx="246380" cy="1025525"/>
                <wp:effectExtent l="19050" t="19050" r="39370" b="22225"/>
                <wp:wrapNone/>
                <wp:docPr id="17" name="Up Arrow 17"/>
                <wp:cNvGraphicFramePr/>
                <a:graphic xmlns:a="http://schemas.openxmlformats.org/drawingml/2006/main">
                  <a:graphicData uri="http://schemas.microsoft.com/office/word/2010/wordprocessingShape">
                    <wps:wsp>
                      <wps:cNvSpPr/>
                      <wps:spPr>
                        <a:xfrm>
                          <a:off x="0" y="0"/>
                          <a:ext cx="246380" cy="10255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7" o:spid="_x0000_s1026" type="#_x0000_t68" style="position:absolute;margin-left:97pt;margin-top:68pt;width:19.4pt;height:80.7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" adj="2595" fillcolor="#ddd [3204]" strokecolor="#6e6e6e [1604]" strokeweight="2pt"/>
            </w:pict>
          </mc:Fallback>
        </mc:AlternateContent>
      </w:r>
      <w:r>
        <w:rPr>
          <w:noProof/>
        </w:rPr>
        <mc:AlternateContent>
          <mc:Choice Requires="wps">
            <w:drawing>
              <wp:anchor distT="0" distB="0" distL="114300" distR="114300" simplePos="0" relativeHeight="251724800" behindDoc="0" locked="0" layoutInCell="1" allowOverlap="1" wp14:anchorId="416D5440" wp14:editId="1A45EDD3">
                <wp:simplePos x="0" y="0"/>
                <wp:positionH relativeFrom="column">
                  <wp:posOffset>3856383</wp:posOffset>
                </wp:positionH>
                <wp:positionV relativeFrom="paragraph">
                  <wp:posOffset>1523779</wp:posOffset>
                </wp:positionV>
                <wp:extent cx="246380" cy="365760"/>
                <wp:effectExtent l="19050" t="19050" r="39370" b="15240"/>
                <wp:wrapNone/>
                <wp:docPr id="18" name="Up Arrow 18"/>
                <wp:cNvGraphicFramePr/>
                <a:graphic xmlns:a="http://schemas.openxmlformats.org/drawingml/2006/main">
                  <a:graphicData uri="http://schemas.microsoft.com/office/word/2010/wordprocessingShape">
                    <wps:wsp>
                      <wps:cNvSpPr/>
                      <wps:spPr>
                        <a:xfrm>
                          <a:off x="0" y="0"/>
                          <a:ext cx="246380" cy="36576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Up Arrow 18" o:spid="_x0000_s1026" type="#_x0000_t68" style="position:absolute;margin-left:303.65pt;margin-top:120pt;width:19.4pt;height:28.8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" adj="7275" fillcolor="#ddd [3204]" strokecolor="#6e6e6e [1604]" strokeweight="2pt"/>
            </w:pict>
          </mc:Fallback>
        </mc:AlternateContent>
      </w:r>
      <w:r w:rsidR="00026BA7">
        <w:rPr>
          <w:noProof/>
        </w:rPr>
        <w:drawing>
          <wp:inline distT="0" distB="0" distL="0" distR="0" wp14:anchorId="07C17193" wp14:editId="232ED78A">
            <wp:extent cx="3697356" cy="161411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d.png"/>
                    <pic:cNvPicPr/>
                  </pic:nvPicPr>
                  <pic:blipFill rotWithShape="1">
                    <a:blip r:embed="rId18" cstate="print">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val="0"/>
                        </a:ext>
                      </a:extLst>
                    </a:blip>
                    <a:srcRect/>
                    <a:stretch/>
                  </pic:blipFill>
                  <pic:spPr bwMode="auto">
                    <a:xfrm>
                      <a:off x="0" y="0"/>
                      <a:ext cx="3699169" cy="161490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26BA7" w:rsidRDefault="00026BA7" w:rsidP="0048589C"/>
    <w:p w:rsidR="00616944" w:rsidRDefault="00616944" w:rsidP="00616944">
      <w:r>
        <w:rPr>
          <w:b/>
          <w:color w:val="969696" w:themeColor="accent3"/>
          <w:sz w:val="28"/>
          <w:szCs w:val="28"/>
        </w:rPr>
        <w:t xml:space="preserve">              </w:t>
      </w:r>
      <w:proofErr w:type="spellStart"/>
      <w:r w:rsidRPr="00616944">
        <w:rPr>
          <w:b/>
          <w:color w:val="969696" w:themeColor="accent3"/>
          <w:sz w:val="28"/>
          <w:szCs w:val="28"/>
        </w:rPr>
        <w:t>Monnit</w:t>
      </w:r>
      <w:proofErr w:type="spellEnd"/>
      <w:r w:rsidRPr="00616944">
        <w:rPr>
          <w:b/>
          <w:color w:val="969696" w:themeColor="accent3"/>
          <w:sz w:val="28"/>
          <w:szCs w:val="28"/>
        </w:rPr>
        <w:t xml:space="preserve"> antenna</w:t>
      </w:r>
      <w:r>
        <w:tab/>
      </w:r>
      <w:r>
        <w:tab/>
      </w:r>
      <w:r>
        <w:tab/>
        <w:t xml:space="preserve">        </w:t>
      </w:r>
      <w:r w:rsidRPr="00616944">
        <w:rPr>
          <w:b/>
          <w:color w:val="969696" w:themeColor="accent3"/>
          <w:sz w:val="28"/>
          <w:szCs w:val="28"/>
        </w:rPr>
        <w:t>Wi-Fi antenna</w:t>
      </w:r>
    </w:p>
    <w:p w:rsidR="00616944" w:rsidRDefault="00616944" w:rsidP="00616944">
      <w:pPr>
        <w:pStyle w:val="Caption"/>
        <w:rPr>
          <w:noProof/>
        </w:rPr>
      </w:pPr>
      <w:bookmarkStart w:id="11" w:name="_Ref454192532"/>
      <w:r>
        <w:t xml:space="preserve">Figure </w:t>
      </w:r>
      <w:fldSimple w:instr=" SEQ Figure \* ARABIC ">
        <w:r w:rsidR="00EF1546">
          <w:rPr>
            <w:noProof/>
          </w:rPr>
          <w:t>3</w:t>
        </w:r>
      </w:fldSimple>
      <w:bookmarkEnd w:id="11"/>
      <w:r>
        <w:t>: Correct antenna position</w:t>
      </w:r>
      <w:r>
        <w:rPr>
          <w:noProof/>
        </w:rPr>
        <w:t>.</w:t>
      </w:r>
    </w:p>
    <w:p w:rsidR="00941DE0" w:rsidRPr="000F4A78" w:rsidRDefault="00941DE0" w:rsidP="00941DE0">
      <w:r w:rsidRPr="00941DE0">
        <w:rPr>
          <w:b/>
          <w:u w:val="single"/>
        </w:rPr>
        <w:t>Note</w:t>
      </w:r>
      <w:r w:rsidR="000F4A78">
        <w:rPr>
          <w:b/>
        </w:rPr>
        <w:t xml:space="preserve">: </w:t>
      </w:r>
      <w:r w:rsidRPr="000F4A78">
        <w:t xml:space="preserve">Make sure your </w:t>
      </w:r>
      <w:r w:rsidR="00900414" w:rsidRPr="000F4A78">
        <w:t>sensors do</w:t>
      </w:r>
      <w:r w:rsidRPr="000F4A78">
        <w:t xml:space="preserve"> not have</w:t>
      </w:r>
      <w:r w:rsidR="000F4A78">
        <w:t xml:space="preserve"> the battery inserted </w:t>
      </w:r>
      <w:r w:rsidR="0093602C">
        <w:t xml:space="preserve">in </w:t>
      </w:r>
      <w:r w:rsidR="000F4A78">
        <w:t>them yet.</w:t>
      </w:r>
    </w:p>
    <w:p w:rsidR="00616944" w:rsidRPr="0048589C" w:rsidRDefault="00616944" w:rsidP="000F4A78"/>
    <w:p w:rsidR="00134BEB" w:rsidRDefault="00134BEB" w:rsidP="00134BEB">
      <w:pPr>
        <w:pStyle w:val="Heading1"/>
      </w:pPr>
      <w:bookmarkStart w:id="12" w:name="_Toc454791715"/>
      <w:r>
        <w:lastRenderedPageBreak/>
        <w:t>LuvitRED configuration</w:t>
      </w:r>
      <w:bookmarkEnd w:id="6"/>
      <w:r>
        <w:t>.</w:t>
      </w:r>
      <w:bookmarkEnd w:id="7"/>
      <w:bookmarkEnd w:id="12"/>
    </w:p>
    <w:p w:rsidR="00134BEB" w:rsidRDefault="00134BEB" w:rsidP="00134BEB">
      <w:r>
        <w:t xml:space="preserve">Go to the web interface of the </w:t>
      </w:r>
      <w:proofErr w:type="spellStart"/>
      <w:r>
        <w:t>CloudGate</w:t>
      </w:r>
      <w:proofErr w:type="spellEnd"/>
      <w:r>
        <w:t xml:space="preserve"> and then to the "Plugin" tab and sub-tab called "</w:t>
      </w:r>
      <w:proofErr w:type="spellStart"/>
      <w:r>
        <w:t>LuvitRED</w:t>
      </w:r>
      <w:proofErr w:type="spellEnd"/>
      <w:r>
        <w:t xml:space="preserve">" </w:t>
      </w:r>
    </w:p>
    <w:p w:rsidR="00134BEB" w:rsidRDefault="00134BEB" w:rsidP="00134BEB">
      <w:pPr>
        <w:keepNext/>
        <w:jc w:val="center"/>
      </w:pPr>
      <w:r>
        <w:rPr>
          <w:noProof/>
        </w:rPr>
        <w:drawing>
          <wp:inline distT="0" distB="0" distL="0" distR="0" wp14:anchorId="570F9961" wp14:editId="0C7C0CB0">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134BEB" w:rsidRDefault="00134BEB" w:rsidP="00134BEB">
      <w:pPr>
        <w:pStyle w:val="Caption"/>
      </w:pPr>
      <w:r>
        <w:t xml:space="preserve">Figure </w:t>
      </w:r>
      <w:fldSimple w:instr=" SEQ Figure \* ARABIC ">
        <w:r w:rsidR="00EF1546">
          <w:rPr>
            <w:noProof/>
          </w:rPr>
          <w:t>4</w:t>
        </w:r>
      </w:fldSimple>
      <w:r>
        <w:t xml:space="preserve">: Plugin tab, </w:t>
      </w:r>
      <w:proofErr w:type="spellStart"/>
      <w:r>
        <w:t>LuvitRED</w:t>
      </w:r>
      <w:proofErr w:type="spellEnd"/>
      <w:r>
        <w:t>.</w:t>
      </w:r>
    </w:p>
    <w:p w:rsidR="00134BEB" w:rsidRDefault="00221FD1" w:rsidP="00134BEB">
      <w:r>
        <w:rPr>
          <w:b/>
          <w:u w:val="single"/>
        </w:rPr>
        <w:t>Note</w:t>
      </w:r>
      <w:r w:rsidR="00134BEB" w:rsidRPr="006F11B4">
        <w:rPr>
          <w:b/>
        </w:rPr>
        <w:t>:</w:t>
      </w:r>
      <w:r w:rsidR="00134BEB" w:rsidRPr="006F11B4">
        <w:t xml:space="preserve"> Do not focus on </w:t>
      </w:r>
      <w:r w:rsidR="00134BEB">
        <w:t>the SNMP (Simple Network Management Protocol) sub-tab. This tab is not going to be used on this document.</w:t>
      </w:r>
    </w:p>
    <w:p w:rsidR="00134BEB" w:rsidRDefault="00134BEB" w:rsidP="00134BEB">
      <w:r>
        <w:t xml:space="preserve">Under the “Advanced Editor” of </w:t>
      </w:r>
      <w:proofErr w:type="spellStart"/>
      <w:r>
        <w:t>LuvitRED</w:t>
      </w:r>
      <w:proofErr w:type="spellEnd"/>
      <w:r>
        <w:t xml:space="preserve">, there are </w:t>
      </w:r>
      <w:r w:rsidR="004628B9">
        <w:t>two</w:t>
      </w:r>
      <w:r>
        <w:t xml:space="preserve"> nodes that are related to </w:t>
      </w:r>
      <w:proofErr w:type="spellStart"/>
      <w:r w:rsidR="004628B9">
        <w:t>Monnit</w:t>
      </w:r>
      <w:proofErr w:type="spellEnd"/>
      <w:r>
        <w:t xml:space="preserve"> (See </w:t>
      </w:r>
      <w:r>
        <w:fldChar w:fldCharType="begin"/>
      </w:r>
      <w:r>
        <w:instrText xml:space="preserve"> REF _Ref448484645 \h </w:instrText>
      </w:r>
      <w:r>
        <w:fldChar w:fldCharType="separate"/>
      </w:r>
      <w:r w:rsidR="00EF1546">
        <w:t xml:space="preserve">Figure </w:t>
      </w:r>
      <w:r w:rsidR="00EF1546">
        <w:rPr>
          <w:noProof/>
        </w:rPr>
        <w:t>5</w:t>
      </w:r>
      <w:r>
        <w:fldChar w:fldCharType="end"/>
      </w:r>
      <w:r>
        <w:t>):</w:t>
      </w:r>
    </w:p>
    <w:p w:rsidR="00134BEB" w:rsidRDefault="004628B9" w:rsidP="00134BEB">
      <w:pPr>
        <w:jc w:val="center"/>
      </w:pPr>
      <w:r>
        <w:rPr>
          <w:noProof/>
        </w:rPr>
        <w:drawing>
          <wp:inline distT="0" distB="0" distL="0" distR="0" wp14:anchorId="0DFF6560" wp14:editId="19E0D883">
            <wp:extent cx="1343025" cy="1400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343025" cy="1400175"/>
                    </a:xfrm>
                    <a:prstGeom prst="rect">
                      <a:avLst/>
                    </a:prstGeom>
                  </pic:spPr>
                </pic:pic>
              </a:graphicData>
            </a:graphic>
          </wp:inline>
        </w:drawing>
      </w:r>
    </w:p>
    <w:p w:rsidR="00134BEB" w:rsidRDefault="00134BEB" w:rsidP="00134BEB">
      <w:pPr>
        <w:pStyle w:val="Caption"/>
      </w:pPr>
      <w:bookmarkStart w:id="13" w:name="_Ref448484645"/>
      <w:r>
        <w:t xml:space="preserve">Figure </w:t>
      </w:r>
      <w:fldSimple w:instr=" SEQ Figure \* ARABIC ">
        <w:r w:rsidR="00EF1546">
          <w:rPr>
            <w:noProof/>
          </w:rPr>
          <w:t>5</w:t>
        </w:r>
      </w:fldSimple>
      <w:bookmarkEnd w:id="13"/>
      <w:r>
        <w:t xml:space="preserve">: </w:t>
      </w:r>
      <w:proofErr w:type="spellStart"/>
      <w:r w:rsidR="004628B9">
        <w:t>Monnit</w:t>
      </w:r>
      <w:proofErr w:type="spellEnd"/>
      <w:r>
        <w:t xml:space="preserve"> nodes.</w:t>
      </w:r>
    </w:p>
    <w:p w:rsidR="004628B9" w:rsidRPr="004628B9" w:rsidRDefault="00CD4052" w:rsidP="004628B9">
      <w:r>
        <w:t>I</w:t>
      </w:r>
      <w:r w:rsidR="004628B9">
        <w:t>n this document we</w:t>
      </w:r>
      <w:r>
        <w:t xml:space="preserve"> only</w:t>
      </w:r>
      <w:r w:rsidR="004628B9">
        <w:t xml:space="preserve"> </w:t>
      </w:r>
      <w:r>
        <w:t>focused</w:t>
      </w:r>
      <w:r w:rsidR="004628B9">
        <w:t xml:space="preserve"> on the “</w:t>
      </w:r>
      <w:proofErr w:type="spellStart"/>
      <w:r w:rsidR="004628B9">
        <w:t>monnit</w:t>
      </w:r>
      <w:proofErr w:type="spellEnd"/>
      <w:r w:rsidR="004628B9">
        <w:t xml:space="preserve"> sensor” node. The “</w:t>
      </w:r>
      <w:proofErr w:type="spellStart"/>
      <w:r w:rsidR="004628B9">
        <w:t>monnit</w:t>
      </w:r>
      <w:proofErr w:type="spellEnd"/>
      <w:r w:rsidR="004628B9">
        <w:t xml:space="preserve"> relay” node is used to</w:t>
      </w:r>
      <w:r w:rsidR="00EE4E17">
        <w:t xml:space="preserve"> control the </w:t>
      </w:r>
      <w:proofErr w:type="spellStart"/>
      <w:r w:rsidR="00EE4E17">
        <w:t>Monnit</w:t>
      </w:r>
      <w:proofErr w:type="spellEnd"/>
      <w:r w:rsidR="00EE4E17">
        <w:t xml:space="preserve"> relay/control sensors</w:t>
      </w:r>
      <w:r>
        <w:t>,</w:t>
      </w:r>
      <w:r w:rsidR="00EE4E17">
        <w:t xml:space="preserve"> which are not going to be covered </w:t>
      </w:r>
      <w:r>
        <w:t>i</w:t>
      </w:r>
      <w:r w:rsidR="00EE4E17">
        <w:t>n this document.</w:t>
      </w:r>
    </w:p>
    <w:p w:rsidR="00134BEB" w:rsidRDefault="00134BEB" w:rsidP="00134BEB">
      <w:pPr>
        <w:jc w:val="left"/>
        <w:rPr>
          <w:rFonts w:asciiTheme="majorHAnsi" w:eastAsiaTheme="majorEastAsia" w:hAnsiTheme="majorHAnsi" w:cstheme="majorBidi"/>
          <w:b/>
          <w:bCs/>
          <w:noProof/>
          <w:color w:val="808080" w:themeColor="accent4"/>
          <w:sz w:val="30"/>
          <w:szCs w:val="30"/>
        </w:rPr>
      </w:pPr>
      <w:r>
        <w:br w:type="page"/>
      </w:r>
    </w:p>
    <w:p w:rsidR="00134BEB" w:rsidRDefault="00EE4E17" w:rsidP="00134BEB">
      <w:pPr>
        <w:pStyle w:val="Heading2"/>
      </w:pPr>
      <w:bookmarkStart w:id="14" w:name="_Ref448489520"/>
      <w:bookmarkStart w:id="15" w:name="_Toc450202214"/>
      <w:bookmarkStart w:id="16" w:name="_Toc454791716"/>
      <w:r>
        <w:lastRenderedPageBreak/>
        <w:t xml:space="preserve">Receiving </w:t>
      </w:r>
      <w:r w:rsidR="00134BEB">
        <w:t>data</w:t>
      </w:r>
      <w:r>
        <w:t xml:space="preserve"> from the Monnit sensors</w:t>
      </w:r>
      <w:r w:rsidR="00134BEB">
        <w:t>.</w:t>
      </w:r>
      <w:bookmarkEnd w:id="14"/>
      <w:bookmarkEnd w:id="15"/>
      <w:bookmarkEnd w:id="16"/>
    </w:p>
    <w:p w:rsidR="00EE4E17" w:rsidRDefault="007D384D" w:rsidP="00EE4E17">
      <w:pPr>
        <w:pStyle w:val="ListParagraph"/>
        <w:numPr>
          <w:ilvl w:val="0"/>
          <w:numId w:val="3"/>
        </w:numPr>
      </w:pPr>
      <w:r>
        <w:t>Drag and d</w:t>
      </w:r>
      <w:r w:rsidR="00134BEB">
        <w:t xml:space="preserve">rop a </w:t>
      </w:r>
      <w:r w:rsidR="00CD4052">
        <w:t>“</w:t>
      </w:r>
      <w:r w:rsidR="00EE4E17">
        <w:t>monnit sensor</w:t>
      </w:r>
      <w:r w:rsidR="00CD4052">
        <w:t>”</w:t>
      </w:r>
      <w:r w:rsidR="00134BEB">
        <w:t xml:space="preserve"> node:</w:t>
      </w:r>
    </w:p>
    <w:p w:rsidR="00134BEB" w:rsidRDefault="00EE4E17" w:rsidP="00134BEB">
      <w:pPr>
        <w:keepNext/>
        <w:jc w:val="center"/>
      </w:pPr>
      <w:r>
        <w:rPr>
          <w:noProof/>
        </w:rPr>
        <w:drawing>
          <wp:inline distT="0" distB="0" distL="0" distR="0" wp14:anchorId="61DEDBC0" wp14:editId="3DA13D80">
            <wp:extent cx="1296537" cy="53104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1301912" cy="533242"/>
                    </a:xfrm>
                    <a:prstGeom prst="rect">
                      <a:avLst/>
                    </a:prstGeom>
                    <a:ln>
                      <a:noFill/>
                    </a:ln>
                    <a:extLst>
                      <a:ext uri="{53640926-AAD7-44D8-BBD7-CCE9431645EC}">
                        <a14:shadowObscured xmlns:a14="http://schemas.microsoft.com/office/drawing/2010/main"/>
                      </a:ext>
                    </a:extLst>
                  </pic:spPr>
                </pic:pic>
              </a:graphicData>
            </a:graphic>
          </wp:inline>
        </w:drawing>
      </w:r>
    </w:p>
    <w:p w:rsidR="00134BEB" w:rsidRDefault="00134BEB" w:rsidP="00134BEB">
      <w:pPr>
        <w:pStyle w:val="Caption"/>
      </w:pPr>
      <w:r>
        <w:t xml:space="preserve">Figure </w:t>
      </w:r>
      <w:fldSimple w:instr=" SEQ Figure \* ARABIC ">
        <w:r w:rsidR="00EF1546">
          <w:rPr>
            <w:noProof/>
          </w:rPr>
          <w:t>6</w:t>
        </w:r>
      </w:fldSimple>
      <w:r>
        <w:t xml:space="preserve">: </w:t>
      </w:r>
      <w:proofErr w:type="spellStart"/>
      <w:r w:rsidR="00EE4E17">
        <w:t>monnit</w:t>
      </w:r>
      <w:proofErr w:type="spellEnd"/>
      <w:r w:rsidR="00EE4E17">
        <w:t xml:space="preserve"> sensor </w:t>
      </w:r>
      <w:r>
        <w:t>node.</w:t>
      </w:r>
    </w:p>
    <w:p w:rsidR="00134BEB" w:rsidRDefault="00134BEB" w:rsidP="003F7D59">
      <w:pPr>
        <w:pStyle w:val="ListParagraph"/>
        <w:numPr>
          <w:ilvl w:val="0"/>
          <w:numId w:val="3"/>
        </w:numPr>
      </w:pPr>
      <w:r>
        <w:t xml:space="preserve">Configure the </w:t>
      </w:r>
      <w:r w:rsidR="00EE4E17">
        <w:t xml:space="preserve">monnit sensor </w:t>
      </w:r>
      <w:r>
        <w:t>node in the following way:</w:t>
      </w:r>
    </w:p>
    <w:p w:rsidR="00134BEB" w:rsidRDefault="006979FF" w:rsidP="00134BEB">
      <w:pPr>
        <w:jc w:val="center"/>
      </w:pPr>
      <w:r>
        <w:rPr>
          <w:noProof/>
        </w:rPr>
        <w:drawing>
          <wp:inline distT="0" distB="0" distL="0" distR="0" wp14:anchorId="6DC12ECA" wp14:editId="272CECAD">
            <wp:extent cx="2388358" cy="2224831"/>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389141" cy="2225560"/>
                    </a:xfrm>
                    <a:prstGeom prst="rect">
                      <a:avLst/>
                    </a:prstGeom>
                  </pic:spPr>
                </pic:pic>
              </a:graphicData>
            </a:graphic>
          </wp:inline>
        </w:drawing>
      </w:r>
    </w:p>
    <w:p w:rsidR="00134BEB" w:rsidRDefault="00134BEB" w:rsidP="00134BEB">
      <w:pPr>
        <w:pStyle w:val="Caption"/>
      </w:pPr>
      <w:r>
        <w:t xml:space="preserve">Figure </w:t>
      </w:r>
      <w:fldSimple w:instr=" SEQ Figure \* ARABIC ">
        <w:r w:rsidR="00EF1546">
          <w:rPr>
            <w:noProof/>
          </w:rPr>
          <w:t>7</w:t>
        </w:r>
      </w:fldSimple>
      <w:r>
        <w:t xml:space="preserve">: Default </w:t>
      </w:r>
      <w:proofErr w:type="spellStart"/>
      <w:r w:rsidR="006979FF">
        <w:t>monnit</w:t>
      </w:r>
      <w:proofErr w:type="spellEnd"/>
      <w:r w:rsidR="006979FF">
        <w:t xml:space="preserve"> sensor </w:t>
      </w:r>
      <w:r>
        <w:t>node.</w:t>
      </w:r>
    </w:p>
    <w:p w:rsidR="00134BEB" w:rsidRDefault="00134BEB" w:rsidP="003F7D59">
      <w:pPr>
        <w:pStyle w:val="ListParagraph"/>
        <w:numPr>
          <w:ilvl w:val="1"/>
          <w:numId w:val="3"/>
        </w:numPr>
      </w:pPr>
      <w:r>
        <w:t xml:space="preserve">Add a </w:t>
      </w:r>
      <w:r w:rsidRPr="0050284B">
        <w:rPr>
          <w:b/>
        </w:rPr>
        <w:t>new</w:t>
      </w:r>
      <w:r>
        <w:t xml:space="preserve"> </w:t>
      </w:r>
      <w:r w:rsidR="006979FF">
        <w:t>Gateway</w:t>
      </w:r>
      <w:r>
        <w:t xml:space="preserve"> </w:t>
      </w:r>
      <w:r w:rsidR="006B0BFC">
        <w:t xml:space="preserve">configuration </w:t>
      </w:r>
      <w:r>
        <w:t>by clicking on the p</w:t>
      </w:r>
      <w:r w:rsidR="006979FF">
        <w:t xml:space="preserve">encil icon and configure the “Board type” for the </w:t>
      </w:r>
      <w:r w:rsidR="006979FF" w:rsidRPr="006979FF">
        <w:rPr>
          <w:b/>
        </w:rPr>
        <w:t>Option Monnit Gateway Back Card</w:t>
      </w:r>
      <w:r w:rsidR="006979FF">
        <w:t xml:space="preserve"> </w:t>
      </w:r>
      <w:r>
        <w:t>and click on “Add”:</w:t>
      </w:r>
    </w:p>
    <w:p w:rsidR="00134BEB" w:rsidRDefault="006979FF" w:rsidP="00134BEB">
      <w:pPr>
        <w:jc w:val="center"/>
      </w:pPr>
      <w:r>
        <w:rPr>
          <w:noProof/>
        </w:rPr>
        <w:drawing>
          <wp:inline distT="0" distB="0" distL="0" distR="0" wp14:anchorId="018074E7" wp14:editId="38118368">
            <wp:extent cx="2902507" cy="17196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06982" cy="1722269"/>
                    </a:xfrm>
                    <a:prstGeom prst="rect">
                      <a:avLst/>
                    </a:prstGeom>
                  </pic:spPr>
                </pic:pic>
              </a:graphicData>
            </a:graphic>
          </wp:inline>
        </w:drawing>
      </w:r>
    </w:p>
    <w:p w:rsidR="00134BEB" w:rsidRDefault="00134BEB" w:rsidP="00134BEB">
      <w:pPr>
        <w:pStyle w:val="Caption"/>
      </w:pPr>
      <w:r>
        <w:t xml:space="preserve">Figure </w:t>
      </w:r>
      <w:fldSimple w:instr=" SEQ Figure \* ARABIC ">
        <w:r w:rsidR="00EF1546">
          <w:rPr>
            <w:noProof/>
          </w:rPr>
          <w:t>8</w:t>
        </w:r>
      </w:fldSimple>
      <w:r>
        <w:t xml:space="preserve">: </w:t>
      </w:r>
      <w:r w:rsidR="006979FF">
        <w:t>Selecting the back slot card</w:t>
      </w:r>
      <w:r>
        <w:t>.</w:t>
      </w:r>
    </w:p>
    <w:p w:rsidR="006979FF" w:rsidRDefault="006979FF" w:rsidP="006979FF">
      <w:pPr>
        <w:pStyle w:val="ListParagraph"/>
        <w:numPr>
          <w:ilvl w:val="2"/>
          <w:numId w:val="3"/>
        </w:numPr>
      </w:pPr>
      <w:r>
        <w:t>The “Channel Mask” is by default 0xFFFFFFFF, this means that the CloudGate will allow the 32 available channels in order to find sensors.</w:t>
      </w:r>
    </w:p>
    <w:p w:rsidR="006979FF" w:rsidRDefault="006979FF" w:rsidP="006F0053">
      <w:pPr>
        <w:pStyle w:val="ListParagraph"/>
        <w:numPr>
          <w:ilvl w:val="2"/>
          <w:numId w:val="3"/>
        </w:numPr>
      </w:pPr>
      <w:r>
        <w:t xml:space="preserve">The “Network ID” is by default 0, </w:t>
      </w:r>
      <w:r w:rsidR="006F0053">
        <w:t>this means that the ID is randomly generated. Change this value manually to make sure the</w:t>
      </w:r>
      <w:r w:rsidR="00CD4052">
        <w:t>re</w:t>
      </w:r>
      <w:r w:rsidR="006F0053">
        <w:t xml:space="preserve"> are no </w:t>
      </w:r>
      <w:r w:rsidR="006F0053">
        <w:lastRenderedPageBreak/>
        <w:t xml:space="preserve">conflics when using more than one Gateway. The maximum value for a network ID is </w:t>
      </w:r>
      <w:r w:rsidR="006F0053" w:rsidRPr="006F0053">
        <w:rPr>
          <w:b/>
        </w:rPr>
        <w:t>255</w:t>
      </w:r>
      <w:r w:rsidR="006F0053">
        <w:t>.</w:t>
      </w:r>
    </w:p>
    <w:p w:rsidR="006F0053" w:rsidRDefault="006F0053" w:rsidP="006F0053">
      <w:pPr>
        <w:pStyle w:val="ListParagraph"/>
        <w:numPr>
          <w:ilvl w:val="0"/>
          <w:numId w:val="0"/>
        </w:numPr>
        <w:ind w:left="1440"/>
      </w:pPr>
    </w:p>
    <w:p w:rsidR="00615551" w:rsidRDefault="00615551" w:rsidP="003F7D59">
      <w:pPr>
        <w:pStyle w:val="ListParagraph"/>
        <w:numPr>
          <w:ilvl w:val="1"/>
          <w:numId w:val="3"/>
        </w:numPr>
      </w:pPr>
      <w:r>
        <w:t xml:space="preserve">On the node configuration </w:t>
      </w:r>
      <w:r w:rsidR="00CD4052">
        <w:t>type</w:t>
      </w:r>
      <w:r>
        <w:t xml:space="preserve"> </w:t>
      </w:r>
      <w:r w:rsidR="00941DE0">
        <w:t xml:space="preserve">the </w:t>
      </w:r>
      <w:r>
        <w:t>“</w:t>
      </w:r>
      <w:r w:rsidR="00941DE0">
        <w:t>Sensor id</w:t>
      </w:r>
      <w:r>
        <w:t xml:space="preserve">” </w:t>
      </w:r>
      <w:r w:rsidR="00941DE0">
        <w:t xml:space="preserve">of the monnit sensor we are going to monitor (See </w:t>
      </w:r>
      <w:r w:rsidR="00941DE0">
        <w:fldChar w:fldCharType="begin"/>
      </w:r>
      <w:r w:rsidR="00941DE0">
        <w:instrText xml:space="preserve"> REF _Ref454194124 \h </w:instrText>
      </w:r>
      <w:r w:rsidR="00941DE0">
        <w:fldChar w:fldCharType="separate"/>
      </w:r>
      <w:r w:rsidR="00EF1546">
        <w:t>Figure 9</w:t>
      </w:r>
      <w:r w:rsidR="00941DE0">
        <w:fldChar w:fldCharType="end"/>
      </w:r>
      <w:r w:rsidR="00941DE0">
        <w:t xml:space="preserve"> for an example on where to find the sensor information</w:t>
      </w:r>
      <w:r w:rsidR="00CD4052">
        <w:t>)</w:t>
      </w:r>
      <w:r w:rsidR="00941DE0">
        <w:t xml:space="preserve">. </w:t>
      </w:r>
      <w:r w:rsidR="00CD4052">
        <w:t>W</w:t>
      </w:r>
      <w:r w:rsidR="00941DE0">
        <w:t>e are going to use a temperature sensor</w:t>
      </w:r>
      <w:r w:rsidR="00CD4052">
        <w:t xml:space="preserve"> for this example</w:t>
      </w:r>
      <w:r w:rsidR="00941DE0">
        <w:t>, because of this</w:t>
      </w:r>
      <w:r w:rsidR="00CD4052">
        <w:t>,</w:t>
      </w:r>
      <w:r w:rsidR="00941DE0">
        <w:t xml:space="preserve"> </w:t>
      </w:r>
      <w:r w:rsidR="00CD4052">
        <w:t xml:space="preserve">we will type </w:t>
      </w:r>
      <w:r w:rsidR="00CD4052">
        <w:rPr>
          <w:b/>
        </w:rPr>
        <w:t xml:space="preserve">temperature </w:t>
      </w:r>
      <w:r w:rsidR="00CD4052">
        <w:t>as the “Topic”.</w:t>
      </w:r>
      <w:r w:rsidR="00941DE0">
        <w:t xml:space="preserve"> </w:t>
      </w:r>
      <w:r w:rsidR="00CD4052">
        <w:t>W</w:t>
      </w:r>
      <w:r w:rsidR="00941DE0">
        <w:t>e are going to change the “Heartbeat” to 10 seconds and the “Aware HB” to 5 seconds</w:t>
      </w:r>
      <w:r w:rsidR="003C03D4">
        <w:t xml:space="preserve"> (these heartbeats are just for our testing)</w:t>
      </w:r>
      <w:r w:rsidR="00CD4052">
        <w:t>. F</w:t>
      </w:r>
      <w:r w:rsidR="00941DE0">
        <w:t>inally</w:t>
      </w:r>
      <w:r w:rsidR="00CD4052">
        <w:t>,</w:t>
      </w:r>
      <w:r w:rsidR="00941DE0">
        <w:t xml:space="preserve"> we are going to change the “Name” of the node to </w:t>
      </w:r>
      <w:r w:rsidR="00957B92">
        <w:rPr>
          <w:b/>
        </w:rPr>
        <w:t>Temp_S</w:t>
      </w:r>
      <w:r w:rsidR="00941DE0">
        <w:rPr>
          <w:b/>
        </w:rPr>
        <w:t>ensor</w:t>
      </w:r>
      <w:r w:rsidR="00941DE0">
        <w:t>.</w:t>
      </w:r>
      <w:r w:rsidR="00941DE0">
        <w:rPr>
          <w:b/>
        </w:rPr>
        <w:t xml:space="preserve"> </w:t>
      </w:r>
      <w:r>
        <w:t xml:space="preserve"> Click on “OK” when finished</w:t>
      </w:r>
      <w:r w:rsidR="00941DE0">
        <w:t xml:space="preserve"> (See </w:t>
      </w:r>
      <w:r w:rsidR="00941DE0">
        <w:fldChar w:fldCharType="begin"/>
      </w:r>
      <w:r w:rsidR="00941DE0">
        <w:instrText xml:space="preserve"> REF _Ref454194441 \h </w:instrText>
      </w:r>
      <w:r w:rsidR="00941DE0">
        <w:fldChar w:fldCharType="separate"/>
      </w:r>
      <w:r w:rsidR="00EF1546">
        <w:t>Figure 10</w:t>
      </w:r>
      <w:r w:rsidR="00941DE0">
        <w:fldChar w:fldCharType="end"/>
      </w:r>
      <w:r w:rsidR="00941DE0">
        <w:t>)</w:t>
      </w:r>
      <w:r>
        <w:t>:</w:t>
      </w:r>
    </w:p>
    <w:p w:rsidR="006F0053" w:rsidRDefault="006F0053" w:rsidP="006F0053">
      <w:pPr>
        <w:keepNext/>
        <w:jc w:val="center"/>
      </w:pPr>
      <w:r>
        <w:rPr>
          <w:noProof/>
        </w:rPr>
        <w:drawing>
          <wp:inline distT="0" distB="0" distL="0" distR="0" wp14:anchorId="12EAFD2F" wp14:editId="5BFFAF31">
            <wp:extent cx="1400175" cy="1781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00175" cy="1781175"/>
                    </a:xfrm>
                    <a:prstGeom prst="rect">
                      <a:avLst/>
                    </a:prstGeom>
                  </pic:spPr>
                </pic:pic>
              </a:graphicData>
            </a:graphic>
          </wp:inline>
        </w:drawing>
      </w:r>
    </w:p>
    <w:p w:rsidR="006F0053" w:rsidRDefault="006F0053" w:rsidP="006F0053">
      <w:pPr>
        <w:pStyle w:val="Caption"/>
      </w:pPr>
      <w:bookmarkStart w:id="17" w:name="_Ref454194124"/>
      <w:r>
        <w:t xml:space="preserve">Figure </w:t>
      </w:r>
      <w:fldSimple w:instr=" SEQ Figure \* ARABIC ">
        <w:r w:rsidR="00EF1546">
          <w:rPr>
            <w:noProof/>
          </w:rPr>
          <w:t>9</w:t>
        </w:r>
      </w:fldSimple>
      <w:bookmarkEnd w:id="17"/>
      <w:r>
        <w:t xml:space="preserve">: </w:t>
      </w:r>
      <w:proofErr w:type="spellStart"/>
      <w:r>
        <w:t>Monnit</w:t>
      </w:r>
      <w:proofErr w:type="spellEnd"/>
      <w:r>
        <w:t xml:space="preserve"> sensor information example</w:t>
      </w:r>
      <w:r w:rsidR="00941DE0">
        <w:t xml:space="preserve"> (sensor bottom label)</w:t>
      </w:r>
      <w:r>
        <w:t>.</w:t>
      </w:r>
    </w:p>
    <w:p w:rsidR="00615551" w:rsidRDefault="00941DE0" w:rsidP="00615551">
      <w:pPr>
        <w:keepNext/>
        <w:jc w:val="center"/>
      </w:pPr>
      <w:r>
        <w:rPr>
          <w:noProof/>
        </w:rPr>
        <w:drawing>
          <wp:inline distT="0" distB="0" distL="0" distR="0" wp14:anchorId="7AF0D0B3" wp14:editId="0383646F">
            <wp:extent cx="3647108" cy="33982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44667" cy="3396018"/>
                    </a:xfrm>
                    <a:prstGeom prst="rect">
                      <a:avLst/>
                    </a:prstGeom>
                  </pic:spPr>
                </pic:pic>
              </a:graphicData>
            </a:graphic>
          </wp:inline>
        </w:drawing>
      </w:r>
    </w:p>
    <w:p w:rsidR="00615551" w:rsidRDefault="00615551" w:rsidP="00615551">
      <w:pPr>
        <w:pStyle w:val="Caption"/>
      </w:pPr>
      <w:bookmarkStart w:id="18" w:name="_Ref454194441"/>
      <w:r>
        <w:t xml:space="preserve">Figure </w:t>
      </w:r>
      <w:fldSimple w:instr=" SEQ Figure \* ARABIC ">
        <w:r w:rsidR="00EF1546">
          <w:rPr>
            <w:noProof/>
          </w:rPr>
          <w:t>10</w:t>
        </w:r>
      </w:fldSimple>
      <w:bookmarkEnd w:id="18"/>
      <w:r>
        <w:t>: Final node configuration.</w:t>
      </w:r>
    </w:p>
    <w:p w:rsidR="00941DE0" w:rsidRDefault="00941DE0" w:rsidP="00941DE0">
      <w:pPr>
        <w:pStyle w:val="ListParagraph"/>
        <w:numPr>
          <w:ilvl w:val="0"/>
          <w:numId w:val="15"/>
        </w:numPr>
      </w:pPr>
      <w:r>
        <w:lastRenderedPageBreak/>
        <w:t xml:space="preserve">The </w:t>
      </w:r>
      <w:r w:rsidR="00CD4052">
        <w:t>“</w:t>
      </w:r>
      <w:r>
        <w:t>Hearbeat</w:t>
      </w:r>
      <w:r w:rsidR="00CD4052">
        <w:t>”</w:t>
      </w:r>
      <w:r>
        <w:t xml:space="preserve"> is the normal reporting interval.</w:t>
      </w:r>
    </w:p>
    <w:p w:rsidR="00941DE0" w:rsidRDefault="00941DE0" w:rsidP="00941DE0">
      <w:pPr>
        <w:pStyle w:val="ListParagraph"/>
        <w:numPr>
          <w:ilvl w:val="0"/>
          <w:numId w:val="15"/>
        </w:numPr>
      </w:pPr>
      <w:r>
        <w:t xml:space="preserve">The </w:t>
      </w:r>
      <w:r w:rsidR="00CD4052">
        <w:t>“</w:t>
      </w:r>
      <w:r>
        <w:t>Aware HB</w:t>
      </w:r>
      <w:r w:rsidR="00CD4052">
        <w:t>” is a</w:t>
      </w:r>
      <w:r>
        <w:t xml:space="preserve"> special reporting interval when the sensor enter</w:t>
      </w:r>
      <w:r w:rsidR="00CD4052">
        <w:t>s</w:t>
      </w:r>
      <w:r>
        <w:t xml:space="preserve"> a certain range. At this moment the range is the one programmed at factory and it could be changed using the iMonnit platform (not</w:t>
      </w:r>
      <w:r w:rsidR="00CD4052">
        <w:t xml:space="preserve"> via</w:t>
      </w:r>
      <w:r>
        <w:t xml:space="preserve"> LuvitRED)</w:t>
      </w:r>
    </w:p>
    <w:p w:rsidR="00941DE0" w:rsidRPr="00941DE0" w:rsidRDefault="00CD4052" w:rsidP="00941DE0">
      <w:pPr>
        <w:pStyle w:val="ListParagraph"/>
        <w:numPr>
          <w:ilvl w:val="0"/>
          <w:numId w:val="15"/>
        </w:numPr>
      </w:pPr>
      <w:r>
        <w:t>“</w:t>
      </w:r>
      <w:r w:rsidR="00941DE0">
        <w:t>Link interval</w:t>
      </w:r>
      <w:r>
        <w:t>”</w:t>
      </w:r>
      <w:r w:rsidR="00941DE0">
        <w:t xml:space="preserve"> is the interval to maintain the link between the sensor and the Gateway.</w:t>
      </w:r>
    </w:p>
    <w:p w:rsidR="002C2E20" w:rsidRDefault="00134BEB" w:rsidP="00957B92">
      <w:r>
        <w:t xml:space="preserve">This node is now configured to send </w:t>
      </w:r>
      <w:r w:rsidR="00941DE0">
        <w:t xml:space="preserve">out the information from that specific </w:t>
      </w:r>
      <w:r w:rsidR="000F4A78">
        <w:t xml:space="preserve">temperature </w:t>
      </w:r>
      <w:r w:rsidR="00941DE0">
        <w:t>sensor</w:t>
      </w:r>
      <w:r>
        <w:t>. No</w:t>
      </w:r>
      <w:r w:rsidR="000F4A78">
        <w:t xml:space="preserve">w we need to </w:t>
      </w:r>
      <w:r w:rsidR="0087467F">
        <w:t>display</w:t>
      </w:r>
      <w:r w:rsidR="000F4A78">
        <w:t xml:space="preserve"> the data:</w:t>
      </w:r>
    </w:p>
    <w:p w:rsidR="00134BEB" w:rsidRDefault="007D384D" w:rsidP="003F7D59">
      <w:pPr>
        <w:pStyle w:val="ListParagraph"/>
        <w:numPr>
          <w:ilvl w:val="0"/>
          <w:numId w:val="4"/>
        </w:numPr>
      </w:pPr>
      <w:r>
        <w:t>Drag and d</w:t>
      </w:r>
      <w:r w:rsidR="0087467F">
        <w:t xml:space="preserve">rop </w:t>
      </w:r>
      <w:r w:rsidR="000F4A78">
        <w:t xml:space="preserve">two debug nodes and configure one to output a “complete msg object” (See </w:t>
      </w:r>
      <w:r w:rsidR="000F4A78">
        <w:fldChar w:fldCharType="begin"/>
      </w:r>
      <w:r w:rsidR="000F4A78">
        <w:instrText xml:space="preserve"> REF _Ref454194948 \h </w:instrText>
      </w:r>
      <w:r w:rsidR="000F4A78">
        <w:fldChar w:fldCharType="separate"/>
      </w:r>
      <w:r w:rsidR="00EF1546">
        <w:t>Figure 12</w:t>
      </w:r>
      <w:r w:rsidR="000F4A78">
        <w:fldChar w:fldCharType="end"/>
      </w:r>
      <w:r w:rsidR="000F4A78">
        <w:t xml:space="preserve"> - do not change the other debug node)</w:t>
      </w:r>
      <w:r w:rsidR="00134BEB">
        <w:t>:</w:t>
      </w:r>
    </w:p>
    <w:p w:rsidR="000F4A78" w:rsidRDefault="000F4A78" w:rsidP="000F4A78">
      <w:pPr>
        <w:keepNext/>
        <w:jc w:val="center"/>
      </w:pPr>
      <w:r>
        <w:rPr>
          <w:noProof/>
        </w:rPr>
        <w:drawing>
          <wp:inline distT="0" distB="0" distL="0" distR="0" wp14:anchorId="62B09E1C" wp14:editId="2CAE8352">
            <wp:extent cx="3218014" cy="1808328"/>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20458" cy="1809702"/>
                    </a:xfrm>
                    <a:prstGeom prst="rect">
                      <a:avLst/>
                    </a:prstGeom>
                  </pic:spPr>
                </pic:pic>
              </a:graphicData>
            </a:graphic>
          </wp:inline>
        </w:drawing>
      </w:r>
    </w:p>
    <w:p w:rsidR="000F4A78" w:rsidRDefault="000F4A78" w:rsidP="000F4A78">
      <w:pPr>
        <w:pStyle w:val="Caption"/>
      </w:pPr>
      <w:r>
        <w:t xml:space="preserve">Figure </w:t>
      </w:r>
      <w:fldSimple w:instr=" SEQ Figure \* ARABIC ">
        <w:r w:rsidR="00EF1546">
          <w:rPr>
            <w:noProof/>
          </w:rPr>
          <w:t>11</w:t>
        </w:r>
      </w:fldSimple>
      <w:r>
        <w:t>: Standard debug node configuration.</w:t>
      </w:r>
    </w:p>
    <w:p w:rsidR="00134BEB" w:rsidRDefault="000F4A78" w:rsidP="00134BEB">
      <w:pPr>
        <w:keepNext/>
        <w:jc w:val="center"/>
      </w:pPr>
      <w:r>
        <w:rPr>
          <w:noProof/>
        </w:rPr>
        <w:drawing>
          <wp:inline distT="0" distB="0" distL="0" distR="0" wp14:anchorId="3DF0B0E3" wp14:editId="55BED4F9">
            <wp:extent cx="3184191" cy="180150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97897" cy="1809259"/>
                    </a:xfrm>
                    <a:prstGeom prst="rect">
                      <a:avLst/>
                    </a:prstGeom>
                  </pic:spPr>
                </pic:pic>
              </a:graphicData>
            </a:graphic>
          </wp:inline>
        </w:drawing>
      </w:r>
    </w:p>
    <w:p w:rsidR="00134BEB" w:rsidRDefault="00134BEB" w:rsidP="00134BEB">
      <w:pPr>
        <w:pStyle w:val="Caption"/>
      </w:pPr>
      <w:bookmarkStart w:id="19" w:name="_Ref454194948"/>
      <w:r>
        <w:t xml:space="preserve">Figure </w:t>
      </w:r>
      <w:fldSimple w:instr=" SEQ Figure \* ARABIC ">
        <w:r w:rsidR="00EF1546">
          <w:rPr>
            <w:noProof/>
          </w:rPr>
          <w:t>12</w:t>
        </w:r>
      </w:fldSimple>
      <w:bookmarkEnd w:id="19"/>
      <w:r w:rsidR="000F4A78">
        <w:t xml:space="preserve">: complete </w:t>
      </w:r>
      <w:proofErr w:type="spellStart"/>
      <w:r w:rsidR="000F4A78">
        <w:t>msg</w:t>
      </w:r>
      <w:proofErr w:type="spellEnd"/>
      <w:r w:rsidR="000F4A78">
        <w:t xml:space="preserve"> object debug </w:t>
      </w:r>
      <w:r>
        <w:t>node configuration.</w:t>
      </w:r>
    </w:p>
    <w:p w:rsidR="000F4A78" w:rsidRPr="00A25CEE" w:rsidRDefault="00A25CEE" w:rsidP="000F4A78">
      <w:r>
        <w:rPr>
          <w:b/>
          <w:u w:val="single"/>
        </w:rPr>
        <w:t>Note</w:t>
      </w:r>
      <w:r>
        <w:rPr>
          <w:b/>
        </w:rPr>
        <w:t xml:space="preserve">: </w:t>
      </w:r>
      <w:r>
        <w:t xml:space="preserve">We actually only need one debug node to show the values coming from the sensor, but for this example we are using two debug nodes to compare the information shown by the standard one and by the “complete </w:t>
      </w:r>
      <w:proofErr w:type="spellStart"/>
      <w:r>
        <w:t>msg</w:t>
      </w:r>
      <w:proofErr w:type="spellEnd"/>
      <w:r>
        <w:t xml:space="preserve"> object” one (the information is always there, but the standard debug configuration does not show it all).</w:t>
      </w:r>
    </w:p>
    <w:p w:rsidR="000F4A78" w:rsidRDefault="000F4A78" w:rsidP="000F4A78"/>
    <w:p w:rsidR="00134BEB" w:rsidRDefault="00134BEB" w:rsidP="003F7D59">
      <w:pPr>
        <w:pStyle w:val="ListParagraph"/>
        <w:numPr>
          <w:ilvl w:val="0"/>
          <w:numId w:val="4"/>
        </w:numPr>
      </w:pPr>
      <w:r>
        <w:lastRenderedPageBreak/>
        <w:t>Let’s connect the nodes together in the following way:</w:t>
      </w:r>
    </w:p>
    <w:p w:rsidR="00134BEB" w:rsidRDefault="000F4A78" w:rsidP="00134BEB">
      <w:pPr>
        <w:keepNext/>
        <w:jc w:val="center"/>
      </w:pPr>
      <w:r>
        <w:rPr>
          <w:noProof/>
        </w:rPr>
        <w:drawing>
          <wp:inline distT="0" distB="0" distL="0" distR="0" wp14:anchorId="14FD2C80" wp14:editId="4FA0EE62">
            <wp:extent cx="2797791" cy="90085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798885" cy="901211"/>
                    </a:xfrm>
                    <a:prstGeom prst="rect">
                      <a:avLst/>
                    </a:prstGeom>
                  </pic:spPr>
                </pic:pic>
              </a:graphicData>
            </a:graphic>
          </wp:inline>
        </w:drawing>
      </w:r>
    </w:p>
    <w:p w:rsidR="00134BEB" w:rsidRDefault="00134BEB" w:rsidP="00134BEB">
      <w:pPr>
        <w:pStyle w:val="Caption"/>
      </w:pPr>
      <w:r>
        <w:t xml:space="preserve">Figure </w:t>
      </w:r>
      <w:fldSimple w:instr=" SEQ Figure \* ARABIC ">
        <w:r w:rsidR="00EF1546">
          <w:rPr>
            <w:noProof/>
          </w:rPr>
          <w:t>13</w:t>
        </w:r>
      </w:fldSimple>
      <w:r>
        <w:t>: Final Configuration.</w:t>
      </w:r>
    </w:p>
    <w:p w:rsidR="00134BEB" w:rsidRDefault="00134BEB" w:rsidP="003F7D59">
      <w:pPr>
        <w:pStyle w:val="ListParagraph"/>
        <w:numPr>
          <w:ilvl w:val="0"/>
          <w:numId w:val="4"/>
        </w:numPr>
      </w:pPr>
      <w:r>
        <w:t>Click on “Deploy”</w:t>
      </w:r>
      <w:r w:rsidR="00957B92">
        <w:t xml:space="preserve"> and wait for the “Temp_Sensor” node status to say “waiting for sensor”:</w:t>
      </w:r>
    </w:p>
    <w:p w:rsidR="00957B92" w:rsidRDefault="000F4A78" w:rsidP="00957B92">
      <w:pPr>
        <w:keepNext/>
        <w:jc w:val="center"/>
      </w:pPr>
      <w:r>
        <w:rPr>
          <w:noProof/>
        </w:rPr>
        <w:drawing>
          <wp:inline distT="0" distB="0" distL="0" distR="0" wp14:anchorId="6BE6152B" wp14:editId="74C6FE37">
            <wp:extent cx="2518012" cy="710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518111" cy="710918"/>
                    </a:xfrm>
                    <a:prstGeom prst="rect">
                      <a:avLst/>
                    </a:prstGeom>
                  </pic:spPr>
                </pic:pic>
              </a:graphicData>
            </a:graphic>
          </wp:inline>
        </w:drawing>
      </w:r>
    </w:p>
    <w:p w:rsidR="000F4A78" w:rsidRDefault="00957B92" w:rsidP="00957B92">
      <w:pPr>
        <w:pStyle w:val="Caption"/>
      </w:pPr>
      <w:r>
        <w:t xml:space="preserve">Figure </w:t>
      </w:r>
      <w:fldSimple w:instr=" SEQ Figure \* ARABIC ">
        <w:r w:rsidR="00EF1546">
          <w:rPr>
            <w:noProof/>
          </w:rPr>
          <w:t>14</w:t>
        </w:r>
      </w:fldSimple>
      <w:r>
        <w:t xml:space="preserve">: </w:t>
      </w:r>
      <w:proofErr w:type="spellStart"/>
      <w:r>
        <w:t>Temp_Sensor</w:t>
      </w:r>
      <w:proofErr w:type="spellEnd"/>
      <w:r>
        <w:t xml:space="preserve"> node status "inactive".</w:t>
      </w:r>
    </w:p>
    <w:p w:rsidR="00957B92" w:rsidRDefault="000F4A78" w:rsidP="00957B92">
      <w:pPr>
        <w:keepNext/>
        <w:jc w:val="center"/>
      </w:pPr>
      <w:r>
        <w:rPr>
          <w:noProof/>
        </w:rPr>
        <w:drawing>
          <wp:inline distT="0" distB="0" distL="0" distR="0" wp14:anchorId="11137DE4" wp14:editId="33D15BAF">
            <wp:extent cx="2524835" cy="888368"/>
            <wp:effectExtent l="0" t="0" r="889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524087" cy="888105"/>
                    </a:xfrm>
                    <a:prstGeom prst="rect">
                      <a:avLst/>
                    </a:prstGeom>
                  </pic:spPr>
                </pic:pic>
              </a:graphicData>
            </a:graphic>
          </wp:inline>
        </w:drawing>
      </w:r>
    </w:p>
    <w:p w:rsidR="000F4A78" w:rsidRDefault="00957B92" w:rsidP="00957B92">
      <w:pPr>
        <w:pStyle w:val="Caption"/>
      </w:pPr>
      <w:r>
        <w:t xml:space="preserve">Figure </w:t>
      </w:r>
      <w:fldSimple w:instr=" SEQ Figure \* ARABIC ">
        <w:r w:rsidR="00EF1546">
          <w:rPr>
            <w:noProof/>
          </w:rPr>
          <w:t>15</w:t>
        </w:r>
      </w:fldSimple>
      <w:r>
        <w:t xml:space="preserve">: </w:t>
      </w:r>
      <w:proofErr w:type="spellStart"/>
      <w:r>
        <w:t>Temp_Sensor</w:t>
      </w:r>
      <w:proofErr w:type="spellEnd"/>
      <w:r>
        <w:t xml:space="preserve"> node status "waiting for sensor".</w:t>
      </w:r>
    </w:p>
    <w:bookmarkEnd w:id="8"/>
    <w:p w:rsidR="00D63853" w:rsidRDefault="00957B92" w:rsidP="00957B92">
      <w:r>
        <w:t xml:space="preserve">Now, it is time to insert the </w:t>
      </w:r>
      <w:r w:rsidR="0087467F">
        <w:t>b</w:t>
      </w:r>
      <w:r>
        <w:t>attery into the sensor and wait for it to register on our configuration</w:t>
      </w:r>
      <w:r w:rsidR="003C03D4">
        <w:t xml:space="preserve"> (node status becomes “active”)</w:t>
      </w:r>
      <w:r>
        <w:t>:</w:t>
      </w:r>
    </w:p>
    <w:p w:rsidR="003C03D4" w:rsidRDefault="00957B92" w:rsidP="003C03D4">
      <w:pPr>
        <w:keepNext/>
        <w:jc w:val="center"/>
      </w:pPr>
      <w:r>
        <w:rPr>
          <w:noProof/>
        </w:rPr>
        <w:drawing>
          <wp:inline distT="0" distB="0" distL="0" distR="0" wp14:anchorId="01B729D6" wp14:editId="6ACCA160">
            <wp:extent cx="2579427" cy="716139"/>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581938" cy="716836"/>
                    </a:xfrm>
                    <a:prstGeom prst="rect">
                      <a:avLst/>
                    </a:prstGeom>
                  </pic:spPr>
                </pic:pic>
              </a:graphicData>
            </a:graphic>
          </wp:inline>
        </w:drawing>
      </w:r>
    </w:p>
    <w:p w:rsidR="00957B92" w:rsidRDefault="003C03D4" w:rsidP="003C03D4">
      <w:pPr>
        <w:pStyle w:val="Caption"/>
      </w:pPr>
      <w:r>
        <w:t xml:space="preserve">Figure </w:t>
      </w:r>
      <w:fldSimple w:instr=" SEQ Figure \* ARABIC ">
        <w:r w:rsidR="00EF1546">
          <w:rPr>
            <w:noProof/>
          </w:rPr>
          <w:t>16</w:t>
        </w:r>
      </w:fldSimple>
      <w:r>
        <w:t xml:space="preserve">: </w:t>
      </w:r>
      <w:proofErr w:type="spellStart"/>
      <w:r>
        <w:t>Temp_Sensor</w:t>
      </w:r>
      <w:proofErr w:type="spellEnd"/>
      <w:r>
        <w:t xml:space="preserve"> node status "configuring".</w:t>
      </w:r>
    </w:p>
    <w:p w:rsidR="003C03D4" w:rsidRDefault="00957B92" w:rsidP="003C03D4">
      <w:pPr>
        <w:keepNext/>
        <w:jc w:val="center"/>
      </w:pPr>
      <w:r>
        <w:rPr>
          <w:noProof/>
        </w:rPr>
        <w:drawing>
          <wp:inline distT="0" distB="0" distL="0" distR="0" wp14:anchorId="4757C747" wp14:editId="0D84D2D3">
            <wp:extent cx="2456597" cy="703746"/>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459512" cy="704581"/>
                    </a:xfrm>
                    <a:prstGeom prst="rect">
                      <a:avLst/>
                    </a:prstGeom>
                  </pic:spPr>
                </pic:pic>
              </a:graphicData>
            </a:graphic>
          </wp:inline>
        </w:drawing>
      </w:r>
    </w:p>
    <w:p w:rsidR="00957B92" w:rsidRDefault="003C03D4" w:rsidP="003C03D4">
      <w:pPr>
        <w:pStyle w:val="Caption"/>
      </w:pPr>
      <w:r>
        <w:t xml:space="preserve">Figure </w:t>
      </w:r>
      <w:fldSimple w:instr=" SEQ Figure \* ARABIC ">
        <w:r w:rsidR="00EF1546">
          <w:rPr>
            <w:noProof/>
          </w:rPr>
          <w:t>17</w:t>
        </w:r>
      </w:fldSimple>
      <w:r>
        <w:t xml:space="preserve">: </w:t>
      </w:r>
      <w:proofErr w:type="spellStart"/>
      <w:r>
        <w:t>Temp_Sensor</w:t>
      </w:r>
      <w:proofErr w:type="spellEnd"/>
      <w:r>
        <w:t xml:space="preserve"> node status "active".</w:t>
      </w:r>
    </w:p>
    <w:p w:rsidR="003C03D4" w:rsidRDefault="003C03D4" w:rsidP="003C03D4"/>
    <w:p w:rsidR="003C03D4" w:rsidRPr="003C03D4" w:rsidRDefault="003C03D4" w:rsidP="003C03D4"/>
    <w:p w:rsidR="003C03D4" w:rsidRDefault="003C03D4" w:rsidP="003C03D4">
      <w:r>
        <w:lastRenderedPageBreak/>
        <w:t>We should now be seeing the values being reported by the sensor under the debug tab:</w:t>
      </w:r>
    </w:p>
    <w:p w:rsidR="003C03D4" w:rsidRDefault="003C03D4" w:rsidP="003C03D4">
      <w:pPr>
        <w:keepNext/>
        <w:jc w:val="center"/>
      </w:pPr>
      <w:r>
        <w:rPr>
          <w:noProof/>
        </w:rPr>
        <w:drawing>
          <wp:inline distT="0" distB="0" distL="0" distR="0" wp14:anchorId="3B98AEF0" wp14:editId="6B7BEF32">
            <wp:extent cx="4219615" cy="209493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220068" cy="2095156"/>
                    </a:xfrm>
                    <a:prstGeom prst="rect">
                      <a:avLst/>
                    </a:prstGeom>
                  </pic:spPr>
                </pic:pic>
              </a:graphicData>
            </a:graphic>
          </wp:inline>
        </w:drawing>
      </w:r>
    </w:p>
    <w:p w:rsidR="003C03D4" w:rsidRDefault="003C03D4" w:rsidP="003C03D4">
      <w:pPr>
        <w:pStyle w:val="Caption"/>
      </w:pPr>
      <w:r>
        <w:t xml:space="preserve">Figure </w:t>
      </w:r>
      <w:fldSimple w:instr=" SEQ Figure \* ARABIC ">
        <w:r w:rsidR="00EF1546">
          <w:rPr>
            <w:noProof/>
          </w:rPr>
          <w:t>18</w:t>
        </w:r>
      </w:fldSimple>
      <w:r>
        <w:t>: Values coming from the temperature sensor.</w:t>
      </w:r>
    </w:p>
    <w:p w:rsidR="003C03D4" w:rsidRDefault="003C03D4" w:rsidP="003C03D4">
      <w:r>
        <w:t>The first line is coming from the default debug node as it only shows the payload which in the temperature sensor is just the actual temperature (in Degrees Celsius).</w:t>
      </w:r>
    </w:p>
    <w:p w:rsidR="003C03D4" w:rsidRDefault="003C03D4" w:rsidP="003C03D4">
      <w:r>
        <w:t xml:space="preserve">The second line is coming from the debug node configured to output the “complete </w:t>
      </w:r>
      <w:proofErr w:type="spellStart"/>
      <w:r>
        <w:t>msg</w:t>
      </w:r>
      <w:proofErr w:type="spellEnd"/>
      <w:r>
        <w:t xml:space="preserve"> object”, on that line we can see the payload (the value as on the first line), but we can also see in deep information about the sensor inside the </w:t>
      </w:r>
      <w:proofErr w:type="spellStart"/>
      <w:r>
        <w:t>monnit</w:t>
      </w:r>
      <w:proofErr w:type="spellEnd"/>
      <w:r>
        <w:t xml:space="preserve"> section of the message:</w:t>
      </w:r>
    </w:p>
    <w:p w:rsidR="003C03D4" w:rsidRDefault="003C03D4" w:rsidP="003C03D4">
      <w:pPr>
        <w:rPr>
          <w:rStyle w:val="payload"/>
        </w:rPr>
      </w:pPr>
      <w:r w:rsidRPr="003C03D4">
        <w:rPr>
          <w:rStyle w:val="payload"/>
        </w:rPr>
        <w:t>(</w:t>
      </w:r>
      <w:proofErr w:type="gramStart"/>
      <w:r w:rsidRPr="003C03D4">
        <w:rPr>
          <w:rStyle w:val="payload"/>
        </w:rPr>
        <w:t>message)</w:t>
      </w:r>
      <w:proofErr w:type="gramEnd"/>
      <w:r w:rsidRPr="003C03D4">
        <w:rPr>
          <w:rStyle w:val="payload"/>
        </w:rPr>
        <w:t xml:space="preserve">created by: 54c8410a.87c5 Public properties: { </w:t>
      </w:r>
      <w:r w:rsidRPr="003C03D4">
        <w:rPr>
          <w:rStyle w:val="payload"/>
          <w:b/>
        </w:rPr>
        <w:t>payload = 22</w:t>
      </w:r>
      <w:r w:rsidRPr="003C03D4">
        <w:rPr>
          <w:rStyle w:val="payload"/>
        </w:rPr>
        <w:t xml:space="preserve">, timestamp = 1466443516, </w:t>
      </w:r>
      <w:proofErr w:type="spellStart"/>
      <w:r w:rsidRPr="003C03D4">
        <w:rPr>
          <w:rStyle w:val="payload"/>
          <w:b/>
        </w:rPr>
        <w:t>monnit</w:t>
      </w:r>
      <w:proofErr w:type="spellEnd"/>
      <w:r w:rsidRPr="003C03D4">
        <w:rPr>
          <w:rStyle w:val="payload"/>
          <w:b/>
        </w:rPr>
        <w:t xml:space="preserve"> = { </w:t>
      </w:r>
      <w:proofErr w:type="spellStart"/>
      <w:r w:rsidRPr="003C03D4">
        <w:rPr>
          <w:rStyle w:val="payload"/>
          <w:b/>
        </w:rPr>
        <w:t>ap_rssi</w:t>
      </w:r>
      <w:proofErr w:type="spellEnd"/>
      <w:r w:rsidRPr="003C03D4">
        <w:rPr>
          <w:rStyle w:val="payload"/>
          <w:b/>
        </w:rPr>
        <w:t xml:space="preserve"> = 227, volts = 3.05, id = 87809, </w:t>
      </w:r>
      <w:proofErr w:type="spellStart"/>
      <w:r w:rsidRPr="003C03D4">
        <w:rPr>
          <w:rStyle w:val="payload"/>
          <w:b/>
        </w:rPr>
        <w:t>sensor_state</w:t>
      </w:r>
      <w:proofErr w:type="spellEnd"/>
      <w:r w:rsidRPr="003C03D4">
        <w:rPr>
          <w:rStyle w:val="payload"/>
          <w:b/>
        </w:rPr>
        <w:t xml:space="preserve"> = 16, </w:t>
      </w:r>
      <w:proofErr w:type="spellStart"/>
      <w:r w:rsidRPr="003C03D4">
        <w:rPr>
          <w:rStyle w:val="payload"/>
          <w:b/>
        </w:rPr>
        <w:t>type_name</w:t>
      </w:r>
      <w:proofErr w:type="spellEnd"/>
      <w:r w:rsidRPr="003C03D4">
        <w:rPr>
          <w:rStyle w:val="payload"/>
          <w:b/>
        </w:rPr>
        <w:t xml:space="preserve"> = "Temperature", </w:t>
      </w:r>
      <w:proofErr w:type="spellStart"/>
      <w:r w:rsidRPr="003C03D4">
        <w:rPr>
          <w:rStyle w:val="payload"/>
          <w:b/>
        </w:rPr>
        <w:t>type_number</w:t>
      </w:r>
      <w:proofErr w:type="spellEnd"/>
      <w:r w:rsidRPr="003C03D4">
        <w:rPr>
          <w:rStyle w:val="payload"/>
          <w:b/>
        </w:rPr>
        <w:t xml:space="preserve"> = 2, </w:t>
      </w:r>
      <w:proofErr w:type="spellStart"/>
      <w:r w:rsidRPr="003C03D4">
        <w:rPr>
          <w:rStyle w:val="payload"/>
          <w:b/>
        </w:rPr>
        <w:t>sensor_rssi</w:t>
      </w:r>
      <w:proofErr w:type="spellEnd"/>
      <w:r w:rsidRPr="003C03D4">
        <w:rPr>
          <w:rStyle w:val="payload"/>
          <w:b/>
        </w:rPr>
        <w:t xml:space="preserve"> = 227 }</w:t>
      </w:r>
      <w:r w:rsidRPr="003C03D4">
        <w:rPr>
          <w:rStyle w:val="payload"/>
        </w:rPr>
        <w:t>, topic = "temperature" } Private properties: { }</w:t>
      </w:r>
    </w:p>
    <w:p w:rsidR="003C03D4" w:rsidRDefault="003C03D4" w:rsidP="003C03D4">
      <w:pPr>
        <w:rPr>
          <w:rStyle w:val="payload"/>
        </w:rPr>
      </w:pPr>
      <w:r>
        <w:rPr>
          <w:rStyle w:val="payload"/>
        </w:rPr>
        <w:t>The information included is:</w:t>
      </w:r>
    </w:p>
    <w:p w:rsidR="003C03D4" w:rsidRDefault="003C03D4" w:rsidP="003C03D4">
      <w:pPr>
        <w:pStyle w:val="ListParagraph"/>
        <w:numPr>
          <w:ilvl w:val="0"/>
          <w:numId w:val="16"/>
        </w:numPr>
      </w:pPr>
      <w:r>
        <w:t>ap_rssi: AP RSSI</w:t>
      </w:r>
    </w:p>
    <w:p w:rsidR="003C03D4" w:rsidRDefault="003C03D4" w:rsidP="003C03D4">
      <w:pPr>
        <w:pStyle w:val="ListParagraph"/>
        <w:numPr>
          <w:ilvl w:val="0"/>
          <w:numId w:val="16"/>
        </w:numPr>
      </w:pPr>
      <w:r>
        <w:t>volts: battery voltage</w:t>
      </w:r>
    </w:p>
    <w:p w:rsidR="003C03D4" w:rsidRDefault="003C03D4" w:rsidP="003C03D4">
      <w:pPr>
        <w:pStyle w:val="ListParagraph"/>
        <w:numPr>
          <w:ilvl w:val="0"/>
          <w:numId w:val="16"/>
        </w:numPr>
      </w:pPr>
      <w:r>
        <w:t>id: sensor ID</w:t>
      </w:r>
    </w:p>
    <w:p w:rsidR="003C03D4" w:rsidRDefault="003C03D4" w:rsidP="003C03D4">
      <w:pPr>
        <w:pStyle w:val="ListParagraph"/>
        <w:numPr>
          <w:ilvl w:val="0"/>
          <w:numId w:val="16"/>
        </w:numPr>
      </w:pPr>
      <w:r>
        <w:t>sensor_state: sensor state</w:t>
      </w:r>
      <w:r w:rsidR="00E961CB">
        <w:t xml:space="preserve"> (numeric)</w:t>
      </w:r>
    </w:p>
    <w:p w:rsidR="00E961CB" w:rsidRDefault="00E961CB" w:rsidP="003C03D4">
      <w:pPr>
        <w:pStyle w:val="ListParagraph"/>
        <w:numPr>
          <w:ilvl w:val="0"/>
          <w:numId w:val="16"/>
        </w:numPr>
      </w:pPr>
      <w:r>
        <w:t>type_name: type of sensor (text)</w:t>
      </w:r>
    </w:p>
    <w:p w:rsidR="00E961CB" w:rsidRDefault="00E961CB" w:rsidP="003C03D4">
      <w:pPr>
        <w:pStyle w:val="ListParagraph"/>
        <w:numPr>
          <w:ilvl w:val="0"/>
          <w:numId w:val="16"/>
        </w:numPr>
      </w:pPr>
      <w:r>
        <w:t>type_number: type of sensor (numeric)</w:t>
      </w:r>
    </w:p>
    <w:p w:rsidR="003C03D4" w:rsidRDefault="003C03D4" w:rsidP="00E961CB">
      <w:pPr>
        <w:pStyle w:val="ListParagraph"/>
        <w:numPr>
          <w:ilvl w:val="0"/>
          <w:numId w:val="16"/>
        </w:numPr>
      </w:pPr>
      <w:r>
        <w:t>sensor_rssi: sensor RSSI</w:t>
      </w:r>
    </w:p>
    <w:p w:rsidR="004742B2" w:rsidRDefault="004742B2" w:rsidP="004742B2">
      <w:r>
        <w:t>More sensors can be included into the configuration using the same steps explained above.</w:t>
      </w:r>
    </w:p>
    <w:p w:rsidR="00E46279" w:rsidRDefault="00E46279" w:rsidP="004742B2"/>
    <w:p w:rsidR="00E46279" w:rsidRPr="003C03D4" w:rsidRDefault="00E46279" w:rsidP="00CF7795">
      <w:pPr>
        <w:pStyle w:val="Heading2"/>
      </w:pPr>
      <w:bookmarkStart w:id="20" w:name="_Toc454791717"/>
      <w:r w:rsidRPr="00E46279">
        <w:lastRenderedPageBreak/>
        <w:t xml:space="preserve">Remote </w:t>
      </w:r>
      <w:r w:rsidRPr="00CF7795">
        <w:t>access</w:t>
      </w:r>
      <w:r w:rsidRPr="00E46279">
        <w:t xml:space="preserve"> to the </w:t>
      </w:r>
      <w:r>
        <w:t>Monnit</w:t>
      </w:r>
      <w:r w:rsidRPr="00E46279">
        <w:t xml:space="preserve"> data using a local TCP server</w:t>
      </w:r>
      <w:bookmarkEnd w:id="20"/>
    </w:p>
    <w:p w:rsidR="002031EE" w:rsidRDefault="00E46279" w:rsidP="002031EE">
      <w:r w:rsidRPr="00EB06AF">
        <w:t>For this example we are going to start a local TCP server run</w:t>
      </w:r>
      <w:r w:rsidR="00EB06AF" w:rsidRPr="00EB06AF">
        <w:t xml:space="preserve">ning on the </w:t>
      </w:r>
      <w:proofErr w:type="spellStart"/>
      <w:r w:rsidR="00EB06AF" w:rsidRPr="00EB06AF">
        <w:t>CloudGate</w:t>
      </w:r>
      <w:proofErr w:type="spellEnd"/>
      <w:r w:rsidR="00EB06AF" w:rsidRPr="00EB06AF">
        <w:t xml:space="preserve"> that will </w:t>
      </w:r>
      <w:r w:rsidRPr="00EB06AF">
        <w:t xml:space="preserve">print </w:t>
      </w:r>
      <w:r w:rsidR="00EB06AF" w:rsidRPr="00EB06AF">
        <w:t xml:space="preserve">a formatted version of </w:t>
      </w:r>
      <w:r w:rsidRPr="00EB06AF">
        <w:t>the same infor</w:t>
      </w:r>
      <w:r w:rsidR="00EB06AF" w:rsidRPr="00EB06AF">
        <w:t>mation we saw over the debug tab</w:t>
      </w:r>
      <w:r w:rsidRPr="00EB06AF">
        <w:t>, but on a TCP connection.</w:t>
      </w:r>
    </w:p>
    <w:p w:rsidR="00EB06AF" w:rsidRPr="00EB06AF" w:rsidRDefault="00E46279" w:rsidP="002031EE">
      <w:r w:rsidRPr="00EB06AF">
        <w:br/>
        <w:t>This TCP connection can be started remotely by a computer that wants to obtain the</w:t>
      </w:r>
      <w:r w:rsidRPr="00EB06AF">
        <w:br/>
        <w:t xml:space="preserve">readings from the </w:t>
      </w:r>
      <w:proofErr w:type="spellStart"/>
      <w:r w:rsidR="00EB06AF" w:rsidRPr="00EB06AF">
        <w:t>Monnit</w:t>
      </w:r>
      <w:proofErr w:type="spellEnd"/>
      <w:r w:rsidR="00EB06AF" w:rsidRPr="00EB06AF">
        <w:t xml:space="preserve"> sensor</w:t>
      </w:r>
      <w:r w:rsidRPr="00EB06AF">
        <w:t>.</w:t>
      </w:r>
    </w:p>
    <w:p w:rsidR="00EB06AF" w:rsidRPr="00EB06AF" w:rsidRDefault="00E46279" w:rsidP="002031EE">
      <w:r w:rsidRPr="00EB06AF">
        <w:t xml:space="preserve">Of course, this is not the only possibility with </w:t>
      </w:r>
      <w:proofErr w:type="spellStart"/>
      <w:r w:rsidRPr="00EB06AF">
        <w:t>LuvitRED</w:t>
      </w:r>
      <w:proofErr w:type="spellEnd"/>
      <w:r w:rsidRPr="00EB06AF">
        <w:t>, we could also send this information to</w:t>
      </w:r>
      <w:r w:rsidR="00EB06AF" w:rsidRPr="00EB06AF">
        <w:t xml:space="preserve"> a</w:t>
      </w:r>
      <w:r w:rsidRPr="00EB06AF">
        <w:br/>
        <w:t>remote server or take an action (send an SMS or an email) if a value is higher or lower than a</w:t>
      </w:r>
      <w:r w:rsidRPr="00EB06AF">
        <w:br/>
        <w:t>threshold, etc.</w:t>
      </w:r>
    </w:p>
    <w:p w:rsidR="003C03D4" w:rsidRPr="00EB06AF" w:rsidRDefault="005E1481" w:rsidP="002031EE">
      <w:r>
        <w:t>Drag and drop</w:t>
      </w:r>
      <w:r w:rsidR="00EB06AF" w:rsidRPr="00EB06AF">
        <w:t xml:space="preserve"> a TCP out</w:t>
      </w:r>
      <w:r w:rsidR="00E46279" w:rsidRPr="00EB06AF">
        <w:t xml:space="preserve"> node:</w:t>
      </w:r>
    </w:p>
    <w:p w:rsidR="00EB06AF" w:rsidRPr="00EB06AF" w:rsidRDefault="00EB06AF" w:rsidP="00EB06AF">
      <w:pPr>
        <w:keepNext/>
        <w:jc w:val="center"/>
      </w:pPr>
      <w:r w:rsidRPr="00EB06AF">
        <w:rPr>
          <w:noProof/>
        </w:rPr>
        <w:drawing>
          <wp:inline distT="0" distB="0" distL="0" distR="0" wp14:anchorId="0C945258" wp14:editId="3127B324">
            <wp:extent cx="1266825" cy="342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266825" cy="342900"/>
                    </a:xfrm>
                    <a:prstGeom prst="rect">
                      <a:avLst/>
                    </a:prstGeom>
                  </pic:spPr>
                </pic:pic>
              </a:graphicData>
            </a:graphic>
          </wp:inline>
        </w:drawing>
      </w:r>
    </w:p>
    <w:p w:rsidR="00EB06AF" w:rsidRPr="00EB06AF" w:rsidRDefault="00EB06AF" w:rsidP="00EB06AF">
      <w:pPr>
        <w:pStyle w:val="Caption"/>
        <w:rPr>
          <w:sz w:val="20"/>
          <w:szCs w:val="20"/>
        </w:rPr>
      </w:pPr>
      <w:r w:rsidRPr="00EB06AF">
        <w:rPr>
          <w:sz w:val="20"/>
          <w:szCs w:val="20"/>
        </w:rPr>
        <w:t xml:space="preserve">Figure </w:t>
      </w:r>
      <w:r w:rsidRPr="00EB06AF">
        <w:rPr>
          <w:sz w:val="20"/>
          <w:szCs w:val="20"/>
        </w:rPr>
        <w:fldChar w:fldCharType="begin"/>
      </w:r>
      <w:r w:rsidRPr="00EB06AF">
        <w:rPr>
          <w:sz w:val="20"/>
          <w:szCs w:val="20"/>
        </w:rPr>
        <w:instrText xml:space="preserve"> SEQ Figure \* ARABIC </w:instrText>
      </w:r>
      <w:r w:rsidRPr="00EB06AF">
        <w:rPr>
          <w:sz w:val="20"/>
          <w:szCs w:val="20"/>
        </w:rPr>
        <w:fldChar w:fldCharType="separate"/>
      </w:r>
      <w:r w:rsidR="00EF1546">
        <w:rPr>
          <w:noProof/>
          <w:sz w:val="20"/>
          <w:szCs w:val="20"/>
        </w:rPr>
        <w:t>19</w:t>
      </w:r>
      <w:r w:rsidRPr="00EB06AF">
        <w:rPr>
          <w:sz w:val="20"/>
          <w:szCs w:val="20"/>
        </w:rPr>
        <w:fldChar w:fldCharType="end"/>
      </w:r>
      <w:r w:rsidRPr="00EB06AF">
        <w:rPr>
          <w:sz w:val="20"/>
          <w:szCs w:val="20"/>
        </w:rPr>
        <w:t>: TCP out node.</w:t>
      </w:r>
    </w:p>
    <w:p w:rsidR="00EB06AF" w:rsidRPr="00EB06AF" w:rsidRDefault="00EB06AF" w:rsidP="00EB06AF">
      <w:pPr>
        <w:rPr>
          <w:color w:val="000000"/>
        </w:rPr>
      </w:pPr>
      <w:r w:rsidRPr="00EB06AF">
        <w:rPr>
          <w:color w:val="000000"/>
        </w:rPr>
        <w:t xml:space="preserve">In order to start a local TCP server on the </w:t>
      </w:r>
      <w:proofErr w:type="spellStart"/>
      <w:r w:rsidRPr="00EB06AF">
        <w:rPr>
          <w:color w:val="000000"/>
        </w:rPr>
        <w:t>CloudGate</w:t>
      </w:r>
      <w:proofErr w:type="spellEnd"/>
      <w:r w:rsidRPr="00EB06AF">
        <w:rPr>
          <w:color w:val="000000"/>
        </w:rPr>
        <w:t>, we need to modify the following</w:t>
      </w:r>
      <w:r w:rsidRPr="00EB06AF">
        <w:rPr>
          <w:color w:val="000000"/>
        </w:rPr>
        <w:br/>
        <w:t>parameters on the TCP output node:</w:t>
      </w:r>
    </w:p>
    <w:p w:rsidR="00EB06AF" w:rsidRPr="00EB06AF" w:rsidRDefault="00EB06AF" w:rsidP="00EB06AF">
      <w:pPr>
        <w:keepNext/>
        <w:jc w:val="center"/>
      </w:pPr>
      <w:r w:rsidRPr="00EB06AF">
        <w:rPr>
          <w:noProof/>
        </w:rPr>
        <w:drawing>
          <wp:inline distT="0" distB="0" distL="0" distR="0" wp14:anchorId="5B103641" wp14:editId="17FE5513">
            <wp:extent cx="4223185" cy="23774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231690" cy="2382228"/>
                    </a:xfrm>
                    <a:prstGeom prst="rect">
                      <a:avLst/>
                    </a:prstGeom>
                  </pic:spPr>
                </pic:pic>
              </a:graphicData>
            </a:graphic>
          </wp:inline>
        </w:drawing>
      </w:r>
    </w:p>
    <w:p w:rsidR="00EB06AF" w:rsidRDefault="00EB06AF" w:rsidP="00EB06AF">
      <w:pPr>
        <w:pStyle w:val="Caption"/>
        <w:rPr>
          <w:sz w:val="20"/>
          <w:szCs w:val="20"/>
        </w:rPr>
      </w:pPr>
      <w:r w:rsidRPr="00EB06AF">
        <w:rPr>
          <w:sz w:val="20"/>
          <w:szCs w:val="20"/>
        </w:rPr>
        <w:t xml:space="preserve">Figure </w:t>
      </w:r>
      <w:r w:rsidRPr="00EB06AF">
        <w:rPr>
          <w:sz w:val="20"/>
          <w:szCs w:val="20"/>
        </w:rPr>
        <w:fldChar w:fldCharType="begin"/>
      </w:r>
      <w:r w:rsidRPr="00EB06AF">
        <w:rPr>
          <w:sz w:val="20"/>
          <w:szCs w:val="20"/>
        </w:rPr>
        <w:instrText xml:space="preserve"> SEQ Figure \* ARABIC </w:instrText>
      </w:r>
      <w:r w:rsidRPr="00EB06AF">
        <w:rPr>
          <w:sz w:val="20"/>
          <w:szCs w:val="20"/>
        </w:rPr>
        <w:fldChar w:fldCharType="separate"/>
      </w:r>
      <w:r w:rsidR="00EF1546">
        <w:rPr>
          <w:noProof/>
          <w:sz w:val="20"/>
          <w:szCs w:val="20"/>
        </w:rPr>
        <w:t>20</w:t>
      </w:r>
      <w:r w:rsidRPr="00EB06AF">
        <w:rPr>
          <w:sz w:val="20"/>
          <w:szCs w:val="20"/>
        </w:rPr>
        <w:fldChar w:fldCharType="end"/>
      </w:r>
      <w:r w:rsidRPr="00EB06AF">
        <w:rPr>
          <w:sz w:val="20"/>
          <w:szCs w:val="20"/>
        </w:rPr>
        <w:t>: Default TCP out node.</w:t>
      </w:r>
    </w:p>
    <w:p w:rsidR="00CF7795" w:rsidRDefault="00CF7795" w:rsidP="00CF7795"/>
    <w:p w:rsidR="00CF7795" w:rsidRDefault="00CF7795" w:rsidP="00CF7795"/>
    <w:p w:rsidR="00CF7795" w:rsidRPr="00CF7795" w:rsidRDefault="00CF7795" w:rsidP="00CF7795"/>
    <w:p w:rsidR="00EB06AF" w:rsidRPr="00EB06AF" w:rsidRDefault="00EB06AF" w:rsidP="00EB06AF">
      <w:pPr>
        <w:rPr>
          <w:color w:val="000000"/>
        </w:rPr>
      </w:pPr>
      <w:r w:rsidRPr="00EB06AF">
        <w:rPr>
          <w:color w:val="000000"/>
        </w:rPr>
        <w:lastRenderedPageBreak/>
        <w:t>Add a new "Endpoint" by clicking over the pencil icon. The new endpoint should have the</w:t>
      </w:r>
      <w:r w:rsidRPr="00EB06AF">
        <w:rPr>
          <w:color w:val="000000"/>
        </w:rPr>
        <w:br/>
        <w:t>following configuration:</w:t>
      </w:r>
    </w:p>
    <w:p w:rsidR="00EB06AF" w:rsidRPr="00EB06AF" w:rsidRDefault="00EB06AF" w:rsidP="00EB06AF">
      <w:pPr>
        <w:pStyle w:val="ListParagraph"/>
        <w:numPr>
          <w:ilvl w:val="0"/>
          <w:numId w:val="17"/>
        </w:numPr>
        <w:rPr>
          <w:color w:val="000000"/>
        </w:rPr>
      </w:pPr>
      <w:r w:rsidRPr="00EB06AF">
        <w:rPr>
          <w:color w:val="000000"/>
        </w:rPr>
        <w:t>Change the "Type" to "Start local TCP server"</w:t>
      </w:r>
    </w:p>
    <w:p w:rsidR="00EB06AF" w:rsidRPr="00EB06AF" w:rsidRDefault="00EB06AF" w:rsidP="00EB06AF">
      <w:pPr>
        <w:pStyle w:val="ListParagraph"/>
        <w:numPr>
          <w:ilvl w:val="0"/>
          <w:numId w:val="17"/>
        </w:numPr>
      </w:pPr>
      <w:r w:rsidRPr="00EB06AF">
        <w:rPr>
          <w:color w:val="000000"/>
        </w:rPr>
        <w:t>Change the "Port" to any port you would like to use for this test. On this example we</w:t>
      </w:r>
      <w:r w:rsidRPr="00EB06AF">
        <w:rPr>
          <w:color w:val="000000"/>
        </w:rPr>
        <w:br/>
        <w:t>are going to use TCP port 4000</w:t>
      </w:r>
    </w:p>
    <w:p w:rsidR="00EB06AF" w:rsidRPr="00EB06AF" w:rsidRDefault="00EB06AF" w:rsidP="00EB06AF">
      <w:pPr>
        <w:pStyle w:val="ListParagraph"/>
        <w:numPr>
          <w:ilvl w:val="0"/>
          <w:numId w:val="17"/>
        </w:numPr>
      </w:pPr>
      <w:r w:rsidRPr="00EB06AF">
        <w:rPr>
          <w:color w:val="000000"/>
        </w:rPr>
        <w:t>Check the "Automatically open hole in firewall?" setting to allow incoming WAN</w:t>
      </w:r>
      <w:r w:rsidRPr="00EB06AF">
        <w:rPr>
          <w:color w:val="000000"/>
        </w:rPr>
        <w:br/>
        <w:t>connections to the port.</w:t>
      </w:r>
    </w:p>
    <w:p w:rsidR="00EB06AF" w:rsidRPr="00EB06AF" w:rsidRDefault="00EB06AF" w:rsidP="00EB06AF">
      <w:pPr>
        <w:pStyle w:val="ListParagraph"/>
        <w:numPr>
          <w:ilvl w:val="0"/>
          <w:numId w:val="17"/>
        </w:numPr>
      </w:pPr>
      <w:r>
        <w:rPr>
          <w:color w:val="000000"/>
        </w:rPr>
        <w:t>Keep the rest of the settings as default.</w:t>
      </w:r>
    </w:p>
    <w:p w:rsidR="005E1481" w:rsidRDefault="00EB06AF" w:rsidP="005E1481">
      <w:pPr>
        <w:keepNext/>
        <w:jc w:val="center"/>
      </w:pPr>
      <w:r>
        <w:rPr>
          <w:noProof/>
        </w:rPr>
        <w:drawing>
          <wp:inline distT="0" distB="0" distL="0" distR="0" wp14:anchorId="13127E3D" wp14:editId="4781B6D0">
            <wp:extent cx="4111175" cy="324293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118557" cy="3248754"/>
                    </a:xfrm>
                    <a:prstGeom prst="rect">
                      <a:avLst/>
                    </a:prstGeom>
                  </pic:spPr>
                </pic:pic>
              </a:graphicData>
            </a:graphic>
          </wp:inline>
        </w:drawing>
      </w:r>
    </w:p>
    <w:p w:rsidR="00EB06AF" w:rsidRDefault="005E1481" w:rsidP="005E1481">
      <w:pPr>
        <w:pStyle w:val="Caption"/>
      </w:pPr>
      <w:r>
        <w:t xml:space="preserve">Figure </w:t>
      </w:r>
      <w:fldSimple w:instr=" SEQ Figure \* ARABIC ">
        <w:r w:rsidR="00EF1546">
          <w:rPr>
            <w:noProof/>
          </w:rPr>
          <w:t>21</w:t>
        </w:r>
      </w:fldSimple>
      <w:r>
        <w:t>: Configuration of the TCP endpoint.</w:t>
      </w:r>
    </w:p>
    <w:p w:rsidR="005E1481" w:rsidRDefault="005E1481" w:rsidP="005E1481">
      <w:r>
        <w:t>Click on "Add" to close the "Endpoint" configuration.</w:t>
      </w:r>
    </w:p>
    <w:p w:rsidR="00CF7795" w:rsidRDefault="00CF7795" w:rsidP="005E1481"/>
    <w:p w:rsidR="00CF7795" w:rsidRDefault="00CF7795" w:rsidP="005E1481"/>
    <w:p w:rsidR="00CF7795" w:rsidRDefault="00CF7795" w:rsidP="005E1481"/>
    <w:p w:rsidR="00CF7795" w:rsidRDefault="00CF7795" w:rsidP="005E1481"/>
    <w:p w:rsidR="00CF7795" w:rsidRDefault="00CF7795" w:rsidP="005E1481"/>
    <w:p w:rsidR="00CF7795" w:rsidRDefault="00CF7795" w:rsidP="005E1481"/>
    <w:p w:rsidR="00CF7795" w:rsidRDefault="00CF7795" w:rsidP="005E1481"/>
    <w:p w:rsidR="005E1481" w:rsidRDefault="005E1481" w:rsidP="005E1481">
      <w:pPr>
        <w:rPr>
          <w:b/>
          <w:bCs/>
          <w:i/>
          <w:iCs/>
        </w:rPr>
      </w:pPr>
      <w:r>
        <w:lastRenderedPageBreak/>
        <w:t>Once back on the node configuration, change the name of the node to something</w:t>
      </w:r>
      <w:r>
        <w:br/>
        <w:t xml:space="preserve">descriptive like </w:t>
      </w:r>
      <w:proofErr w:type="spellStart"/>
      <w:r>
        <w:rPr>
          <w:b/>
          <w:bCs/>
          <w:i/>
          <w:iCs/>
        </w:rPr>
        <w:t>tcpout</w:t>
      </w:r>
      <w:proofErr w:type="spellEnd"/>
      <w:r>
        <w:rPr>
          <w:b/>
          <w:bCs/>
          <w:i/>
          <w:iCs/>
        </w:rPr>
        <w:t>:</w:t>
      </w:r>
    </w:p>
    <w:p w:rsidR="005E1481" w:rsidRDefault="005E1481" w:rsidP="005E1481">
      <w:pPr>
        <w:keepNext/>
        <w:jc w:val="center"/>
      </w:pPr>
      <w:r>
        <w:rPr>
          <w:noProof/>
        </w:rPr>
        <w:drawing>
          <wp:inline distT="0" distB="0" distL="0" distR="0" wp14:anchorId="564F1C6F" wp14:editId="3402A41E">
            <wp:extent cx="4023937"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023641" cy="2285832"/>
                    </a:xfrm>
                    <a:prstGeom prst="rect">
                      <a:avLst/>
                    </a:prstGeom>
                  </pic:spPr>
                </pic:pic>
              </a:graphicData>
            </a:graphic>
          </wp:inline>
        </w:drawing>
      </w:r>
    </w:p>
    <w:p w:rsidR="005E1481" w:rsidRDefault="005E1481" w:rsidP="005E1481">
      <w:pPr>
        <w:pStyle w:val="Caption"/>
      </w:pPr>
      <w:r>
        <w:t xml:space="preserve">Figure </w:t>
      </w:r>
      <w:fldSimple w:instr=" SEQ Figure \* ARABIC ">
        <w:r w:rsidR="00EF1546">
          <w:rPr>
            <w:noProof/>
          </w:rPr>
          <w:t>22</w:t>
        </w:r>
      </w:fldSimple>
      <w:r>
        <w:t>: TCP out node configuration finished.</w:t>
      </w:r>
    </w:p>
    <w:p w:rsidR="005E1481" w:rsidRDefault="005E1481" w:rsidP="005E1481">
      <w:r>
        <w:t>Drag and drop a template node:</w:t>
      </w:r>
    </w:p>
    <w:p w:rsidR="005E1481" w:rsidRDefault="005E1481" w:rsidP="005E1481">
      <w:pPr>
        <w:keepNext/>
        <w:jc w:val="center"/>
      </w:pPr>
      <w:r>
        <w:rPr>
          <w:noProof/>
        </w:rPr>
        <w:drawing>
          <wp:inline distT="0" distB="0" distL="0" distR="0" wp14:anchorId="645EEBE9" wp14:editId="288D41C2">
            <wp:extent cx="1314450" cy="390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314450" cy="390525"/>
                    </a:xfrm>
                    <a:prstGeom prst="rect">
                      <a:avLst/>
                    </a:prstGeom>
                  </pic:spPr>
                </pic:pic>
              </a:graphicData>
            </a:graphic>
          </wp:inline>
        </w:drawing>
      </w:r>
    </w:p>
    <w:p w:rsidR="005E1481" w:rsidRDefault="005E1481" w:rsidP="005E1481">
      <w:pPr>
        <w:pStyle w:val="Caption"/>
      </w:pPr>
      <w:r>
        <w:t xml:space="preserve">Figure </w:t>
      </w:r>
      <w:fldSimple w:instr=" SEQ Figure \* ARABIC ">
        <w:r w:rsidR="00EF1546">
          <w:rPr>
            <w:noProof/>
          </w:rPr>
          <w:t>23</w:t>
        </w:r>
      </w:fldSimple>
      <w:r>
        <w:t>: Template node.</w:t>
      </w:r>
    </w:p>
    <w:p w:rsidR="00CF7795" w:rsidRDefault="005E1481" w:rsidP="00CF7795">
      <w:r>
        <w:t xml:space="preserve">Change the content of the </w:t>
      </w:r>
      <w:r w:rsidR="00CF7795">
        <w:t xml:space="preserve">template </w:t>
      </w:r>
      <w:r>
        <w:t xml:space="preserve">node to (See </w:t>
      </w:r>
      <w:r>
        <w:fldChar w:fldCharType="begin"/>
      </w:r>
      <w:r>
        <w:instrText xml:space="preserve"> REF _Ref454546999 \h </w:instrText>
      </w:r>
      <w:r>
        <w:fldChar w:fldCharType="separate"/>
      </w:r>
      <w:r w:rsidR="00EF1546">
        <w:t xml:space="preserve">Figure </w:t>
      </w:r>
      <w:r w:rsidR="00EF1546">
        <w:rPr>
          <w:noProof/>
        </w:rPr>
        <w:t>24</w:t>
      </w:r>
      <w:r>
        <w:fldChar w:fldCharType="end"/>
      </w:r>
      <w:r>
        <w:t>):</w:t>
      </w:r>
    </w:p>
    <w:p w:rsidR="00CF7795" w:rsidRDefault="002031EE" w:rsidP="00CF7795">
      <w:pPr>
        <w:ind w:left="720"/>
        <w:rPr>
          <w:b/>
        </w:rPr>
      </w:pPr>
      <w:r w:rsidRPr="002031EE">
        <w:rPr>
          <w:b/>
        </w:rPr>
        <w:t>The temperature is: {{payload}}\r</w:t>
      </w:r>
    </w:p>
    <w:p w:rsidR="00613616" w:rsidRDefault="002031EE" w:rsidP="00CF7795">
      <w:pPr>
        <w:ind w:left="720"/>
        <w:rPr>
          <w:b/>
        </w:rPr>
      </w:pPr>
      <w:r w:rsidRPr="002031EE">
        <w:rPr>
          <w:b/>
        </w:rPr>
        <w:t>The battery voltage is: {{</w:t>
      </w:r>
      <w:proofErr w:type="spellStart"/>
      <w:r w:rsidRPr="002031EE">
        <w:rPr>
          <w:b/>
        </w:rPr>
        <w:t>monnit.volts</w:t>
      </w:r>
      <w:proofErr w:type="spellEnd"/>
      <w:r w:rsidRPr="002031EE">
        <w:rPr>
          <w:b/>
        </w:rPr>
        <w:t>}}\r</w:t>
      </w:r>
    </w:p>
    <w:p w:rsidR="005E1481" w:rsidRDefault="00613616" w:rsidP="00613616">
      <w:pPr>
        <w:keepNext/>
        <w:jc w:val="center"/>
      </w:pPr>
      <w:r>
        <w:rPr>
          <w:noProof/>
        </w:rPr>
        <w:lastRenderedPageBreak/>
        <w:drawing>
          <wp:inline distT="0" distB="0" distL="0" distR="0" wp14:anchorId="5ED70A84" wp14:editId="7ABB61B9">
            <wp:extent cx="4110530" cy="3859618"/>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110530" cy="3859618"/>
                    </a:xfrm>
                    <a:prstGeom prst="rect">
                      <a:avLst/>
                    </a:prstGeom>
                  </pic:spPr>
                </pic:pic>
              </a:graphicData>
            </a:graphic>
          </wp:inline>
        </w:drawing>
      </w:r>
    </w:p>
    <w:p w:rsidR="005E1481" w:rsidRDefault="005E1481" w:rsidP="005E1481">
      <w:pPr>
        <w:pStyle w:val="Caption"/>
      </w:pPr>
      <w:bookmarkStart w:id="21" w:name="_Ref454546999"/>
      <w:r>
        <w:t xml:space="preserve">Figure </w:t>
      </w:r>
      <w:fldSimple w:instr=" SEQ Figure \* ARABIC ">
        <w:r w:rsidR="00EF1546">
          <w:rPr>
            <w:noProof/>
          </w:rPr>
          <w:t>24</w:t>
        </w:r>
      </w:fldSimple>
      <w:bookmarkEnd w:id="21"/>
      <w:r>
        <w:t>: Template node configured.</w:t>
      </w:r>
    </w:p>
    <w:p w:rsidR="002031EE" w:rsidRPr="001C3259" w:rsidRDefault="00221FD1" w:rsidP="002031EE">
      <w:r>
        <w:rPr>
          <w:b/>
          <w:u w:val="single"/>
        </w:rPr>
        <w:t>Note</w:t>
      </w:r>
      <w:r>
        <w:rPr>
          <w:b/>
        </w:rPr>
        <w:t xml:space="preserve">: </w:t>
      </w:r>
      <w:r w:rsidRPr="00221FD1">
        <w:t>Mind</w:t>
      </w:r>
      <w:r>
        <w:t xml:space="preserve"> the extra line (line 3). This help with the visualization of the data once we are connected to the TCP server.</w:t>
      </w:r>
    </w:p>
    <w:p w:rsidR="005E1481" w:rsidRDefault="005E1481" w:rsidP="002031EE">
      <w:r>
        <w:t xml:space="preserve">Let’s connect the nodes together </w:t>
      </w:r>
      <w:r w:rsidR="002031EE">
        <w:t xml:space="preserve">(including the </w:t>
      </w:r>
      <w:proofErr w:type="spellStart"/>
      <w:r w:rsidR="002031EE">
        <w:t>Monnit</w:t>
      </w:r>
      <w:proofErr w:type="spellEnd"/>
      <w:r w:rsidR="002031EE">
        <w:t xml:space="preserve"> configuration we did in section </w:t>
      </w:r>
      <w:r w:rsidR="002031EE">
        <w:fldChar w:fldCharType="begin"/>
      </w:r>
      <w:r w:rsidR="002031EE">
        <w:instrText xml:space="preserve"> REF _Ref448489520 \r \h </w:instrText>
      </w:r>
      <w:r w:rsidR="002031EE">
        <w:fldChar w:fldCharType="separate"/>
      </w:r>
      <w:r w:rsidR="00EF1546">
        <w:t>3.1</w:t>
      </w:r>
      <w:r w:rsidR="002031EE">
        <w:fldChar w:fldCharType="end"/>
      </w:r>
      <w:r w:rsidR="002031EE">
        <w:t xml:space="preserve">) </w:t>
      </w:r>
      <w:r>
        <w:t>in the following way:</w:t>
      </w:r>
    </w:p>
    <w:p w:rsidR="005E1481" w:rsidRDefault="002031EE" w:rsidP="002031EE">
      <w:pPr>
        <w:jc w:val="center"/>
      </w:pPr>
      <w:r>
        <w:rPr>
          <w:noProof/>
        </w:rPr>
        <w:drawing>
          <wp:inline distT="0" distB="0" distL="0" distR="0" wp14:anchorId="284A5EF1" wp14:editId="48290C02">
            <wp:extent cx="4040372" cy="1346791"/>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042558" cy="1347520"/>
                    </a:xfrm>
                    <a:prstGeom prst="rect">
                      <a:avLst/>
                    </a:prstGeom>
                  </pic:spPr>
                </pic:pic>
              </a:graphicData>
            </a:graphic>
          </wp:inline>
        </w:drawing>
      </w:r>
    </w:p>
    <w:p w:rsidR="005E1481" w:rsidRDefault="005E1481" w:rsidP="005E1481">
      <w:pPr>
        <w:pStyle w:val="Caption"/>
      </w:pPr>
      <w:r>
        <w:t xml:space="preserve">Figure </w:t>
      </w:r>
      <w:r w:rsidR="00BD58D6">
        <w:fldChar w:fldCharType="begin"/>
      </w:r>
      <w:r w:rsidR="00BD58D6">
        <w:instrText xml:space="preserve"> SEQ Figure \* ARABIC </w:instrText>
      </w:r>
      <w:r w:rsidR="00BD58D6">
        <w:fldChar w:fldCharType="separate"/>
      </w:r>
      <w:r w:rsidR="00EF1546">
        <w:rPr>
          <w:noProof/>
        </w:rPr>
        <w:t>25</w:t>
      </w:r>
      <w:r w:rsidR="00BD58D6">
        <w:rPr>
          <w:noProof/>
        </w:rPr>
        <w:fldChar w:fldCharType="end"/>
      </w:r>
      <w:r>
        <w:t>: Final Configuration.</w:t>
      </w:r>
    </w:p>
    <w:p w:rsidR="00CF7795" w:rsidRDefault="00CF7795" w:rsidP="00CF7795"/>
    <w:p w:rsidR="00CF7795" w:rsidRDefault="00CF7795" w:rsidP="00CF7795"/>
    <w:p w:rsidR="00CF7795" w:rsidRPr="00CF7795" w:rsidRDefault="00CF7795" w:rsidP="00CF7795"/>
    <w:p w:rsidR="002031EE" w:rsidRDefault="002031EE" w:rsidP="002031EE">
      <w:r>
        <w:lastRenderedPageBreak/>
        <w:t>Click on “Deploy” and wait for the temperature sensor to connect again to the “</w:t>
      </w:r>
      <w:proofErr w:type="spellStart"/>
      <w:r>
        <w:t>monnit</w:t>
      </w:r>
      <w:proofErr w:type="spellEnd"/>
      <w:r>
        <w:t xml:space="preserve"> sensor” node until the configuration looks like this:</w:t>
      </w:r>
    </w:p>
    <w:p w:rsidR="002031EE" w:rsidRDefault="002031EE" w:rsidP="002031EE">
      <w:pPr>
        <w:keepNext/>
        <w:jc w:val="center"/>
      </w:pPr>
      <w:r>
        <w:rPr>
          <w:noProof/>
        </w:rPr>
        <w:drawing>
          <wp:inline distT="0" distB="0" distL="0" distR="0" wp14:anchorId="69BE7500" wp14:editId="4A9B7DC1">
            <wp:extent cx="4125433" cy="131081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130489" cy="1312416"/>
                    </a:xfrm>
                    <a:prstGeom prst="rect">
                      <a:avLst/>
                    </a:prstGeom>
                  </pic:spPr>
                </pic:pic>
              </a:graphicData>
            </a:graphic>
          </wp:inline>
        </w:drawing>
      </w:r>
    </w:p>
    <w:p w:rsidR="002031EE" w:rsidRDefault="002031EE" w:rsidP="002031EE">
      <w:pPr>
        <w:pStyle w:val="Caption"/>
      </w:pPr>
      <w:r>
        <w:t xml:space="preserve">Figure </w:t>
      </w:r>
      <w:fldSimple w:instr=" SEQ Figure \* ARABIC ">
        <w:r w:rsidR="00EF1546">
          <w:rPr>
            <w:noProof/>
          </w:rPr>
          <w:t>26</w:t>
        </w:r>
      </w:fldSimple>
      <w:r>
        <w:t>: Configuration working.</w:t>
      </w:r>
    </w:p>
    <w:p w:rsidR="00033557" w:rsidRDefault="002031EE" w:rsidP="00033557">
      <w:r w:rsidRPr="002031EE">
        <w:t xml:space="preserve">If we now try to open a TCP connection to the </w:t>
      </w:r>
      <w:proofErr w:type="spellStart"/>
      <w:r w:rsidRPr="002031EE">
        <w:t>CloudGate</w:t>
      </w:r>
      <w:proofErr w:type="spellEnd"/>
      <w:r w:rsidRPr="002031EE">
        <w:t xml:space="preserve"> on port 4000, we should be able</w:t>
      </w:r>
      <w:r w:rsidRPr="002031EE">
        <w:br/>
        <w:t xml:space="preserve">to get </w:t>
      </w:r>
      <w:r>
        <w:t>the following output</w:t>
      </w:r>
      <w:r w:rsidR="00033557">
        <w:t>:</w:t>
      </w:r>
    </w:p>
    <w:p w:rsidR="00D9718A" w:rsidRDefault="00D9718A" w:rsidP="00D9718A">
      <w:pPr>
        <w:keepNext/>
        <w:jc w:val="center"/>
      </w:pPr>
      <w:r>
        <w:rPr>
          <w:noProof/>
        </w:rPr>
        <w:drawing>
          <wp:inline distT="0" distB="0" distL="0" distR="0" wp14:anchorId="4A343F83" wp14:editId="51755BBB">
            <wp:extent cx="5568050" cy="956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5571063" cy="957448"/>
                    </a:xfrm>
                    <a:prstGeom prst="rect">
                      <a:avLst/>
                    </a:prstGeom>
                    <a:noFill/>
                    <a:ln>
                      <a:noFill/>
                    </a:ln>
                    <a:extLst>
                      <a:ext uri="{53640926-AAD7-44D8-BBD7-CCE9431645EC}">
                        <a14:shadowObscured xmlns:a14="http://schemas.microsoft.com/office/drawing/2010/main"/>
                      </a:ext>
                    </a:extLst>
                  </pic:spPr>
                </pic:pic>
              </a:graphicData>
            </a:graphic>
          </wp:inline>
        </w:drawing>
      </w:r>
    </w:p>
    <w:p w:rsidR="00033557" w:rsidRDefault="00D9718A" w:rsidP="00033557">
      <w:pPr>
        <w:pStyle w:val="Caption"/>
        <w:rPr>
          <w:noProof/>
        </w:rPr>
      </w:pPr>
      <w:r>
        <w:t xml:space="preserve">Figure </w:t>
      </w:r>
      <w:fldSimple w:instr=" SEQ Figure \* ARABIC ">
        <w:r w:rsidR="00EF1546">
          <w:rPr>
            <w:noProof/>
          </w:rPr>
          <w:t>27</w:t>
        </w:r>
      </w:fldSimple>
      <w:r>
        <w:t xml:space="preserve">: </w:t>
      </w:r>
      <w:proofErr w:type="spellStart"/>
      <w:r>
        <w:t>Monnit</w:t>
      </w:r>
      <w:proofErr w:type="spellEnd"/>
      <w:r>
        <w:t xml:space="preserve"> output on a local TCP </w:t>
      </w:r>
      <w:r w:rsidR="00033557">
        <w:t>connection (</w:t>
      </w:r>
      <w:proofErr w:type="spellStart"/>
      <w:r w:rsidR="00033557">
        <w:t>CloudGate</w:t>
      </w:r>
      <w:proofErr w:type="spellEnd"/>
      <w:r w:rsidR="00033557">
        <w:t xml:space="preserve"> local IP)</w:t>
      </w:r>
      <w:r>
        <w:t>.</w:t>
      </w:r>
    </w:p>
    <w:p w:rsidR="00033557" w:rsidRDefault="00033557" w:rsidP="00033557">
      <w:pPr>
        <w:keepNext/>
        <w:jc w:val="center"/>
      </w:pPr>
      <w:r>
        <w:rPr>
          <w:noProof/>
        </w:rPr>
        <w:drawing>
          <wp:inline distT="0" distB="0" distL="0" distR="0" wp14:anchorId="1E4CF84A" wp14:editId="09DE032E">
            <wp:extent cx="5486400" cy="123337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5487545" cy="1233633"/>
                    </a:xfrm>
                    <a:prstGeom prst="rect">
                      <a:avLst/>
                    </a:prstGeom>
                    <a:ln>
                      <a:noFill/>
                    </a:ln>
                    <a:extLst>
                      <a:ext uri="{53640926-AAD7-44D8-BBD7-CCE9431645EC}">
                        <a14:shadowObscured xmlns:a14="http://schemas.microsoft.com/office/drawing/2010/main"/>
                      </a:ext>
                    </a:extLst>
                  </pic:spPr>
                </pic:pic>
              </a:graphicData>
            </a:graphic>
          </wp:inline>
        </w:drawing>
      </w:r>
    </w:p>
    <w:p w:rsidR="00134BEB" w:rsidRPr="000908DA" w:rsidRDefault="00033557" w:rsidP="00E8413F">
      <w:pPr>
        <w:pStyle w:val="Caption"/>
      </w:pPr>
      <w:r>
        <w:t xml:space="preserve">Figure </w:t>
      </w:r>
      <w:fldSimple w:instr=" SEQ Figure \* ARABIC ">
        <w:r w:rsidR="00EF1546">
          <w:rPr>
            <w:noProof/>
          </w:rPr>
          <w:t>28</w:t>
        </w:r>
      </w:fldSimple>
      <w:r>
        <w:t xml:space="preserve">: </w:t>
      </w:r>
      <w:proofErr w:type="spellStart"/>
      <w:r>
        <w:t>Monnit</w:t>
      </w:r>
      <w:proofErr w:type="spellEnd"/>
      <w:r>
        <w:t xml:space="preserve"> output on a remote TCP connection (</w:t>
      </w:r>
      <w:proofErr w:type="spellStart"/>
      <w:r>
        <w:t>CloudGate</w:t>
      </w:r>
      <w:proofErr w:type="spellEnd"/>
      <w:r>
        <w:t xml:space="preserve"> WAN IP).</w:t>
      </w:r>
    </w:p>
    <w:bookmarkEnd w:id="1"/>
    <w:p w:rsidR="000908DA" w:rsidRDefault="000908DA" w:rsidP="00F75100"/>
    <w:p w:rsidR="00CF7795" w:rsidRDefault="00CF7795" w:rsidP="00F75100"/>
    <w:p w:rsidR="00CF7795" w:rsidRDefault="00CF7795" w:rsidP="00F75100"/>
    <w:p w:rsidR="00CF7795" w:rsidRDefault="00CF7795" w:rsidP="00F75100">
      <w:pPr>
        <w:sectPr w:rsidR="00CF7795" w:rsidSect="00E055FC">
          <w:headerReference w:type="default" r:id="rId45"/>
          <w:footerReference w:type="default" r:id="rId46"/>
          <w:headerReference w:type="first" r:id="rId47"/>
          <w:footerReference w:type="first" r:id="rId48"/>
          <w:pgSz w:w="11907" w:h="16839" w:code="9"/>
          <w:pgMar w:top="1701" w:right="1440" w:bottom="1440" w:left="1440" w:header="1701" w:footer="1701" w:gutter="0"/>
          <w:cols w:space="708"/>
          <w:titlePg/>
          <w:docGrid w:linePitch="360"/>
        </w:sectPr>
      </w:pPr>
    </w:p>
    <w:p w:rsidR="00A85C56" w:rsidRPr="00A241F8" w:rsidRDefault="00A85C56" w:rsidP="00F75100"/>
    <w:sectPr w:rsidR="00A85C56" w:rsidRPr="00A241F8" w:rsidSect="00E055FC">
      <w:headerReference w:type="first" r:id="rId49"/>
      <w:pgSz w:w="11907" w:h="16839" w:code="9"/>
      <w:pgMar w:top="1701" w:right="1440" w:bottom="1440" w:left="1440" w:header="1701" w:footer="170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58D6" w:rsidRDefault="00BD58D6" w:rsidP="00004FCF">
      <w:r>
        <w:separator/>
      </w:r>
    </w:p>
    <w:p w:rsidR="00BD58D6" w:rsidRDefault="00BD58D6"/>
  </w:endnote>
  <w:endnote w:type="continuationSeparator" w:id="0">
    <w:p w:rsidR="00BD58D6" w:rsidRDefault="00BD58D6" w:rsidP="00004FCF">
      <w:r>
        <w:continuationSeparator/>
      </w:r>
    </w:p>
    <w:p w:rsidR="00BD58D6" w:rsidRDefault="00BD58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0194"/>
      <w:docPartObj>
        <w:docPartGallery w:val="Page Numbers (Bottom of Page)"/>
        <w:docPartUnique/>
      </w:docPartObj>
    </w:sdtPr>
    <w:sdtEndPr/>
    <w:sdtContent>
      <w:p w:rsidR="00941DE0" w:rsidRDefault="00941DE0">
        <w:pPr>
          <w:pStyle w:val="Footer"/>
          <w:jc w:val="right"/>
        </w:pPr>
        <w:r w:rsidRPr="00FF5304">
          <w:rPr>
            <w:color w:val="969696" w:themeColor="accent3"/>
          </w:rPr>
          <w:fldChar w:fldCharType="begin"/>
        </w:r>
        <w:r w:rsidRPr="00FF5304">
          <w:rPr>
            <w:color w:val="969696" w:themeColor="accent3"/>
          </w:rPr>
          <w:instrText xml:space="preserve"> PAGE   \* MERGEFORMAT </w:instrText>
        </w:r>
        <w:r w:rsidRPr="00FF5304">
          <w:rPr>
            <w:color w:val="969696" w:themeColor="accent3"/>
          </w:rPr>
          <w:fldChar w:fldCharType="separate"/>
        </w:r>
        <w:r w:rsidR="00EF1546">
          <w:rPr>
            <w:noProof/>
            <w:color w:val="969696" w:themeColor="accent3"/>
          </w:rPr>
          <w:t>2</w:t>
        </w:r>
        <w:r w:rsidRPr="00FF5304">
          <w:rPr>
            <w:color w:val="969696" w:themeColor="accent3"/>
          </w:rPr>
          <w:fldChar w:fldCharType="end"/>
        </w:r>
      </w:p>
    </w:sdtContent>
  </w:sdt>
  <w:p w:rsidR="00941DE0" w:rsidRDefault="00941DE0" w:rsidP="00004F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004FCF">
    <w:pPr>
      <w:pStyle w:val="Footer"/>
    </w:pPr>
  </w:p>
  <w:p w:rsidR="00941DE0" w:rsidRDefault="00941DE0" w:rsidP="00004F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58D6" w:rsidRDefault="00BD58D6" w:rsidP="00004FCF">
      <w:r>
        <w:separator/>
      </w:r>
    </w:p>
    <w:p w:rsidR="00BD58D6" w:rsidRDefault="00BD58D6"/>
  </w:footnote>
  <w:footnote w:type="continuationSeparator" w:id="0">
    <w:p w:rsidR="00BD58D6" w:rsidRDefault="00BD58D6" w:rsidP="00004FCF">
      <w:r>
        <w:continuationSeparator/>
      </w:r>
    </w:p>
    <w:p w:rsidR="00BD58D6" w:rsidRDefault="00BD58D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004FCF">
    <w:pPr>
      <w:pStyle w:val="Header"/>
    </w:pPr>
    <w:r>
      <w:rPr>
        <w:noProof/>
      </w:rPr>
      <w:drawing>
        <wp:anchor distT="0" distB="0" distL="114300" distR="114300" simplePos="0" relativeHeight="251659264" behindDoc="1" locked="0" layoutInCell="1" allowOverlap="1" wp14:anchorId="337BAC0E" wp14:editId="2A847705">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C63BC5">
    <w:pPr>
      <w:pStyle w:val="Header"/>
      <w:tabs>
        <w:tab w:val="clear" w:pos="9360"/>
        <w:tab w:val="left" w:pos="5739"/>
      </w:tabs>
    </w:pPr>
    <w:r w:rsidRPr="00E055FC">
      <w:rPr>
        <w:noProof/>
      </w:rPr>
      <w:drawing>
        <wp:inline distT="0" distB="0" distL="0" distR="0" wp14:anchorId="36D6BDCE" wp14:editId="673C4A25">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60FA7"/>
    <w:multiLevelType w:val="hybridMultilevel"/>
    <w:tmpl w:val="FB0CB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CB75C8"/>
    <w:multiLevelType w:val="hybridMultilevel"/>
    <w:tmpl w:val="82B6D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383E24"/>
    <w:multiLevelType w:val="hybridMultilevel"/>
    <w:tmpl w:val="60FE44E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nsid w:val="2C144158"/>
    <w:multiLevelType w:val="hybridMultilevel"/>
    <w:tmpl w:val="D910F5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EE0D43"/>
    <w:multiLevelType w:val="hybridMultilevel"/>
    <w:tmpl w:val="6E9E0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FA47D0"/>
    <w:multiLevelType w:val="hybridMultilevel"/>
    <w:tmpl w:val="BFFA6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113EB1"/>
    <w:multiLevelType w:val="hybridMultilevel"/>
    <w:tmpl w:val="37D2F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742368"/>
    <w:multiLevelType w:val="hybridMultilevel"/>
    <w:tmpl w:val="29E6E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CD744A"/>
    <w:multiLevelType w:val="hybridMultilevel"/>
    <w:tmpl w:val="8B9684F0"/>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446E6711"/>
    <w:multiLevelType w:val="hybridMultilevel"/>
    <w:tmpl w:val="690A3E5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C550EAB"/>
    <w:multiLevelType w:val="hybridMultilevel"/>
    <w:tmpl w:val="5DC605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C8187E"/>
    <w:multiLevelType w:val="hybridMultilevel"/>
    <w:tmpl w:val="A2FA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AC022D"/>
    <w:multiLevelType w:val="hybridMultilevel"/>
    <w:tmpl w:val="AFB8C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28003C"/>
    <w:multiLevelType w:val="hybridMultilevel"/>
    <w:tmpl w:val="AFB8C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913830"/>
    <w:multiLevelType w:val="hybridMultilevel"/>
    <w:tmpl w:val="230A9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906B43"/>
    <w:multiLevelType w:val="hybridMultilevel"/>
    <w:tmpl w:val="2FB24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F32005A"/>
    <w:multiLevelType w:val="hybridMultilevel"/>
    <w:tmpl w:val="AFB8C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4"/>
  </w:num>
  <w:num w:numId="3">
    <w:abstractNumId w:val="0"/>
  </w:num>
  <w:num w:numId="4">
    <w:abstractNumId w:val="18"/>
  </w:num>
  <w:num w:numId="5">
    <w:abstractNumId w:val="10"/>
  </w:num>
  <w:num w:numId="6">
    <w:abstractNumId w:val="2"/>
  </w:num>
  <w:num w:numId="7">
    <w:abstractNumId w:val="5"/>
  </w:num>
  <w:num w:numId="8">
    <w:abstractNumId w:val="4"/>
  </w:num>
  <w:num w:numId="9">
    <w:abstractNumId w:val="6"/>
  </w:num>
  <w:num w:numId="10">
    <w:abstractNumId w:val="7"/>
  </w:num>
  <w:num w:numId="11">
    <w:abstractNumId w:val="3"/>
  </w:num>
  <w:num w:numId="12">
    <w:abstractNumId w:val="9"/>
  </w:num>
  <w:num w:numId="13">
    <w:abstractNumId w:val="17"/>
  </w:num>
  <w:num w:numId="14">
    <w:abstractNumId w:val="11"/>
  </w:num>
  <w:num w:numId="15">
    <w:abstractNumId w:val="8"/>
  </w:num>
  <w:num w:numId="16">
    <w:abstractNumId w:val="1"/>
  </w:num>
  <w:num w:numId="17">
    <w:abstractNumId w:val="16"/>
  </w:num>
  <w:num w:numId="18">
    <w:abstractNumId w:val="12"/>
  </w:num>
  <w:num w:numId="19">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B0B"/>
    <w:rsid w:val="000043BF"/>
    <w:rsid w:val="00004FCF"/>
    <w:rsid w:val="000079AA"/>
    <w:rsid w:val="00007E41"/>
    <w:rsid w:val="00011BD6"/>
    <w:rsid w:val="00016498"/>
    <w:rsid w:val="000172DC"/>
    <w:rsid w:val="00026BA7"/>
    <w:rsid w:val="00033557"/>
    <w:rsid w:val="000361E4"/>
    <w:rsid w:val="00056318"/>
    <w:rsid w:val="000719EE"/>
    <w:rsid w:val="00075E64"/>
    <w:rsid w:val="000908DA"/>
    <w:rsid w:val="000C741D"/>
    <w:rsid w:val="000D4476"/>
    <w:rsid w:val="000D5B0D"/>
    <w:rsid w:val="000D653F"/>
    <w:rsid w:val="000E0D74"/>
    <w:rsid w:val="000F23D5"/>
    <w:rsid w:val="000F4A78"/>
    <w:rsid w:val="00105B5A"/>
    <w:rsid w:val="001154FE"/>
    <w:rsid w:val="00133131"/>
    <w:rsid w:val="00134BEB"/>
    <w:rsid w:val="00136BB9"/>
    <w:rsid w:val="0013793D"/>
    <w:rsid w:val="00166476"/>
    <w:rsid w:val="00183ACF"/>
    <w:rsid w:val="00185025"/>
    <w:rsid w:val="001A3008"/>
    <w:rsid w:val="001A35FC"/>
    <w:rsid w:val="001C1048"/>
    <w:rsid w:val="001C3259"/>
    <w:rsid w:val="001C6E7C"/>
    <w:rsid w:val="001E2BB3"/>
    <w:rsid w:val="001F58F1"/>
    <w:rsid w:val="001F751C"/>
    <w:rsid w:val="001F77D1"/>
    <w:rsid w:val="002002FF"/>
    <w:rsid w:val="002031EE"/>
    <w:rsid w:val="0022064A"/>
    <w:rsid w:val="00221FD1"/>
    <w:rsid w:val="00234260"/>
    <w:rsid w:val="00240CD1"/>
    <w:rsid w:val="00261F72"/>
    <w:rsid w:val="00266D47"/>
    <w:rsid w:val="0027041C"/>
    <w:rsid w:val="002757CF"/>
    <w:rsid w:val="0027628D"/>
    <w:rsid w:val="002A7E20"/>
    <w:rsid w:val="002C07FC"/>
    <w:rsid w:val="002C2E20"/>
    <w:rsid w:val="002C4077"/>
    <w:rsid w:val="002D5C08"/>
    <w:rsid w:val="002E7C14"/>
    <w:rsid w:val="00306297"/>
    <w:rsid w:val="0032489F"/>
    <w:rsid w:val="00350913"/>
    <w:rsid w:val="00350D47"/>
    <w:rsid w:val="00361DA6"/>
    <w:rsid w:val="00364403"/>
    <w:rsid w:val="00372281"/>
    <w:rsid w:val="0037456D"/>
    <w:rsid w:val="00384299"/>
    <w:rsid w:val="00396300"/>
    <w:rsid w:val="003C03D4"/>
    <w:rsid w:val="003D1F1E"/>
    <w:rsid w:val="003D3755"/>
    <w:rsid w:val="003D4983"/>
    <w:rsid w:val="003D4DC4"/>
    <w:rsid w:val="003D6854"/>
    <w:rsid w:val="003E2C88"/>
    <w:rsid w:val="003E3C7C"/>
    <w:rsid w:val="003F13C5"/>
    <w:rsid w:val="003F7D59"/>
    <w:rsid w:val="00401F28"/>
    <w:rsid w:val="00414AD0"/>
    <w:rsid w:val="00421587"/>
    <w:rsid w:val="004379C8"/>
    <w:rsid w:val="0045439B"/>
    <w:rsid w:val="0046254F"/>
    <w:rsid w:val="004628B9"/>
    <w:rsid w:val="00473C76"/>
    <w:rsid w:val="004742B2"/>
    <w:rsid w:val="004743EC"/>
    <w:rsid w:val="0048589C"/>
    <w:rsid w:val="004C45E2"/>
    <w:rsid w:val="004C6E4C"/>
    <w:rsid w:val="004E1328"/>
    <w:rsid w:val="004F7B94"/>
    <w:rsid w:val="00510116"/>
    <w:rsid w:val="00524F9C"/>
    <w:rsid w:val="00532AE1"/>
    <w:rsid w:val="00545B6C"/>
    <w:rsid w:val="00593CAE"/>
    <w:rsid w:val="005A01E5"/>
    <w:rsid w:val="005B2309"/>
    <w:rsid w:val="005C0971"/>
    <w:rsid w:val="005C68D5"/>
    <w:rsid w:val="005D4B0B"/>
    <w:rsid w:val="005D624F"/>
    <w:rsid w:val="005E1481"/>
    <w:rsid w:val="005F6E48"/>
    <w:rsid w:val="00613351"/>
    <w:rsid w:val="00613616"/>
    <w:rsid w:val="00615551"/>
    <w:rsid w:val="00616944"/>
    <w:rsid w:val="0063031F"/>
    <w:rsid w:val="006329D4"/>
    <w:rsid w:val="00643D87"/>
    <w:rsid w:val="00645BF8"/>
    <w:rsid w:val="0064640C"/>
    <w:rsid w:val="00646C0A"/>
    <w:rsid w:val="00670A66"/>
    <w:rsid w:val="00674BDE"/>
    <w:rsid w:val="00680D1C"/>
    <w:rsid w:val="00683F58"/>
    <w:rsid w:val="00684487"/>
    <w:rsid w:val="006979FF"/>
    <w:rsid w:val="006A3632"/>
    <w:rsid w:val="006B0BFC"/>
    <w:rsid w:val="006B2FF9"/>
    <w:rsid w:val="006C360D"/>
    <w:rsid w:val="006C69CF"/>
    <w:rsid w:val="006C7B12"/>
    <w:rsid w:val="006D047D"/>
    <w:rsid w:val="006D1E52"/>
    <w:rsid w:val="006E02ED"/>
    <w:rsid w:val="006E74F4"/>
    <w:rsid w:val="006F0053"/>
    <w:rsid w:val="006F11B4"/>
    <w:rsid w:val="006F22BD"/>
    <w:rsid w:val="006F5EB0"/>
    <w:rsid w:val="00702D46"/>
    <w:rsid w:val="007316D7"/>
    <w:rsid w:val="00736960"/>
    <w:rsid w:val="007450C6"/>
    <w:rsid w:val="00750223"/>
    <w:rsid w:val="00755380"/>
    <w:rsid w:val="007627B3"/>
    <w:rsid w:val="00772613"/>
    <w:rsid w:val="00775E73"/>
    <w:rsid w:val="00796FB4"/>
    <w:rsid w:val="007A220A"/>
    <w:rsid w:val="007A2593"/>
    <w:rsid w:val="007A599F"/>
    <w:rsid w:val="007A5CE5"/>
    <w:rsid w:val="007D08AD"/>
    <w:rsid w:val="007D384D"/>
    <w:rsid w:val="007F65E4"/>
    <w:rsid w:val="007F7A7E"/>
    <w:rsid w:val="00803BF2"/>
    <w:rsid w:val="0081303F"/>
    <w:rsid w:val="008130F9"/>
    <w:rsid w:val="0082179C"/>
    <w:rsid w:val="00825CB9"/>
    <w:rsid w:val="00827FE3"/>
    <w:rsid w:val="0084146F"/>
    <w:rsid w:val="00844218"/>
    <w:rsid w:val="00850199"/>
    <w:rsid w:val="00866780"/>
    <w:rsid w:val="0087467F"/>
    <w:rsid w:val="00877405"/>
    <w:rsid w:val="008B4947"/>
    <w:rsid w:val="008C2D9F"/>
    <w:rsid w:val="008C7113"/>
    <w:rsid w:val="0090029D"/>
    <w:rsid w:val="00900414"/>
    <w:rsid w:val="00903589"/>
    <w:rsid w:val="00903EF9"/>
    <w:rsid w:val="00934203"/>
    <w:rsid w:val="0093602C"/>
    <w:rsid w:val="00937861"/>
    <w:rsid w:val="00941DE0"/>
    <w:rsid w:val="009421C8"/>
    <w:rsid w:val="00943064"/>
    <w:rsid w:val="009473F3"/>
    <w:rsid w:val="009512A4"/>
    <w:rsid w:val="00957B92"/>
    <w:rsid w:val="00962265"/>
    <w:rsid w:val="009701D8"/>
    <w:rsid w:val="00983572"/>
    <w:rsid w:val="00986DB9"/>
    <w:rsid w:val="009928FE"/>
    <w:rsid w:val="009975AD"/>
    <w:rsid w:val="009A24F2"/>
    <w:rsid w:val="009B68F1"/>
    <w:rsid w:val="009C3313"/>
    <w:rsid w:val="009E564C"/>
    <w:rsid w:val="009E7D86"/>
    <w:rsid w:val="009F74DA"/>
    <w:rsid w:val="00A00D7A"/>
    <w:rsid w:val="00A162DA"/>
    <w:rsid w:val="00A241F8"/>
    <w:rsid w:val="00A24F2B"/>
    <w:rsid w:val="00A25CEE"/>
    <w:rsid w:val="00A50B84"/>
    <w:rsid w:val="00A53711"/>
    <w:rsid w:val="00A64DAD"/>
    <w:rsid w:val="00A85C56"/>
    <w:rsid w:val="00A90253"/>
    <w:rsid w:val="00A920A4"/>
    <w:rsid w:val="00AA7E76"/>
    <w:rsid w:val="00AD2B52"/>
    <w:rsid w:val="00AE11D6"/>
    <w:rsid w:val="00AF1CB8"/>
    <w:rsid w:val="00AF5351"/>
    <w:rsid w:val="00B001F9"/>
    <w:rsid w:val="00B026F3"/>
    <w:rsid w:val="00B1275F"/>
    <w:rsid w:val="00B26DC7"/>
    <w:rsid w:val="00B37EC7"/>
    <w:rsid w:val="00B54D10"/>
    <w:rsid w:val="00B8109F"/>
    <w:rsid w:val="00B85DB7"/>
    <w:rsid w:val="00BB39B9"/>
    <w:rsid w:val="00BD58D6"/>
    <w:rsid w:val="00C01CEE"/>
    <w:rsid w:val="00C1305C"/>
    <w:rsid w:val="00C165B1"/>
    <w:rsid w:val="00C2186F"/>
    <w:rsid w:val="00C27FBB"/>
    <w:rsid w:val="00C343DD"/>
    <w:rsid w:val="00C47445"/>
    <w:rsid w:val="00C61058"/>
    <w:rsid w:val="00C63BC5"/>
    <w:rsid w:val="00C66BF2"/>
    <w:rsid w:val="00C72426"/>
    <w:rsid w:val="00C73EA4"/>
    <w:rsid w:val="00C90DCF"/>
    <w:rsid w:val="00C92FCE"/>
    <w:rsid w:val="00CA3824"/>
    <w:rsid w:val="00CA76AA"/>
    <w:rsid w:val="00CC7A8C"/>
    <w:rsid w:val="00CD4052"/>
    <w:rsid w:val="00CF22E8"/>
    <w:rsid w:val="00CF2658"/>
    <w:rsid w:val="00CF7795"/>
    <w:rsid w:val="00D039BE"/>
    <w:rsid w:val="00D1167B"/>
    <w:rsid w:val="00D11A60"/>
    <w:rsid w:val="00D229C5"/>
    <w:rsid w:val="00D2371F"/>
    <w:rsid w:val="00D31788"/>
    <w:rsid w:val="00D33336"/>
    <w:rsid w:val="00D375AD"/>
    <w:rsid w:val="00D52413"/>
    <w:rsid w:val="00D63853"/>
    <w:rsid w:val="00D74A91"/>
    <w:rsid w:val="00D9718A"/>
    <w:rsid w:val="00DC11C0"/>
    <w:rsid w:val="00DD7A22"/>
    <w:rsid w:val="00DF0021"/>
    <w:rsid w:val="00E01594"/>
    <w:rsid w:val="00E055FC"/>
    <w:rsid w:val="00E123DB"/>
    <w:rsid w:val="00E251FC"/>
    <w:rsid w:val="00E33090"/>
    <w:rsid w:val="00E34E53"/>
    <w:rsid w:val="00E44E70"/>
    <w:rsid w:val="00E46279"/>
    <w:rsid w:val="00E50AB5"/>
    <w:rsid w:val="00E62075"/>
    <w:rsid w:val="00E71976"/>
    <w:rsid w:val="00E8413F"/>
    <w:rsid w:val="00E961CB"/>
    <w:rsid w:val="00EA7663"/>
    <w:rsid w:val="00EB06AF"/>
    <w:rsid w:val="00EE4E17"/>
    <w:rsid w:val="00EF1546"/>
    <w:rsid w:val="00EF162E"/>
    <w:rsid w:val="00F25B6B"/>
    <w:rsid w:val="00F27E46"/>
    <w:rsid w:val="00F335B9"/>
    <w:rsid w:val="00F34E4D"/>
    <w:rsid w:val="00F35559"/>
    <w:rsid w:val="00F4020F"/>
    <w:rsid w:val="00F40744"/>
    <w:rsid w:val="00F52179"/>
    <w:rsid w:val="00F67E17"/>
    <w:rsid w:val="00F75100"/>
    <w:rsid w:val="00FA6A2A"/>
    <w:rsid w:val="00FB7009"/>
    <w:rsid w:val="00FC129D"/>
    <w:rsid w:val="00FC1E59"/>
    <w:rsid w:val="00FC2916"/>
    <w:rsid w:val="00FC5BB3"/>
    <w:rsid w:val="00FC6067"/>
    <w:rsid w:val="00FC663F"/>
    <w:rsid w:val="00FC739D"/>
    <w:rsid w:val="00FD4B2B"/>
    <w:rsid w:val="00FF5304"/>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 w:type="table" w:styleId="LightList-Accent1">
    <w:name w:val="Light List Accent 1"/>
    <w:basedOn w:val="TableNormal"/>
    <w:uiPriority w:val="61"/>
    <w:rsid w:val="00C90DCF"/>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MediumShading1-Accent1">
    <w:name w:val="Medium Shading 1 Accent 1"/>
    <w:basedOn w:val="TableNormal"/>
    <w:uiPriority w:val="63"/>
    <w:rsid w:val="00C90DCF"/>
    <w:pPr>
      <w:spacing w:after="0" w:line="240" w:lineRule="auto"/>
    </w:p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character" w:customStyle="1" w:styleId="topic">
    <w:name w:val="topic"/>
    <w:basedOn w:val="DefaultParagraphFont"/>
    <w:rsid w:val="003C03D4"/>
  </w:style>
  <w:style w:type="character" w:customStyle="1" w:styleId="payload">
    <w:name w:val="payload"/>
    <w:basedOn w:val="DefaultParagraphFont"/>
    <w:rsid w:val="003C03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 w:type="table" w:styleId="LightList-Accent1">
    <w:name w:val="Light List Accent 1"/>
    <w:basedOn w:val="TableNormal"/>
    <w:uiPriority w:val="61"/>
    <w:rsid w:val="00C90DCF"/>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MediumShading1-Accent1">
    <w:name w:val="Medium Shading 1 Accent 1"/>
    <w:basedOn w:val="TableNormal"/>
    <w:uiPriority w:val="63"/>
    <w:rsid w:val="00C90DCF"/>
    <w:pPr>
      <w:spacing w:after="0" w:line="240" w:lineRule="auto"/>
    </w:p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character" w:customStyle="1" w:styleId="topic">
    <w:name w:val="topic"/>
    <w:basedOn w:val="DefaultParagraphFont"/>
    <w:rsid w:val="003C03D4"/>
  </w:style>
  <w:style w:type="character" w:customStyle="1" w:styleId="payload">
    <w:name w:val="payload"/>
    <w:basedOn w:val="DefaultParagraphFont"/>
    <w:rsid w:val="003C03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8306348">
      <w:bodyDiv w:val="1"/>
      <w:marLeft w:val="0"/>
      <w:marRight w:val="0"/>
      <w:marTop w:val="0"/>
      <w:marBottom w:val="0"/>
      <w:divBdr>
        <w:top w:val="none" w:sz="0" w:space="0" w:color="auto"/>
        <w:left w:val="none" w:sz="0" w:space="0" w:color="auto"/>
        <w:bottom w:val="none" w:sz="0" w:space="0" w:color="auto"/>
        <w:right w:val="none" w:sz="0" w:space="0" w:color="auto"/>
      </w:divBdr>
    </w:div>
    <w:div w:id="164196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3.xml"/><Relationship Id="rId10" Type="http://schemas.openxmlformats.org/officeDocument/2006/relationships/image" Target="media/image2.png"/><Relationship Id="rId19" Type="http://schemas.microsoft.com/office/2007/relationships/hdphoto" Target="media/hdphoto3.wdp"/><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hdphoto" Target="media/hdphoto2.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B5E0D6-7E0B-45E3-B3D5-BDBAB065D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1</TotalTime>
  <Pages>16</Pages>
  <Words>1502</Words>
  <Characters>8567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Monnit sensors using LuvitRED</vt:lpstr>
    </vt:vector>
  </TitlesOfParts>
  <Company>Option NV</Company>
  <LinksUpToDate>false</LinksUpToDate>
  <CharactersWithSpaces>10049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Monnit sensors using LuvitRED</dc:title>
  <dc:creator>Franco Arboleda</dc:creator>
  <cp:lastModifiedBy>Franco</cp:lastModifiedBy>
  <cp:revision>3</cp:revision>
  <cp:lastPrinted>2016-06-01T11:32:00Z</cp:lastPrinted>
  <dcterms:created xsi:type="dcterms:W3CDTF">2016-06-27T14:52:00Z</dcterms:created>
  <dcterms:modified xsi:type="dcterms:W3CDTF">2016-06-27T14:53:00Z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ver">
    <vt:lpwstr>v003ext</vt:lpwstr>
  </property>
  <property fmtid="{D5CDD505-2E9C-101B-9397-08002B2CF9AE}" pid="3" name="LuvitRED_ver">
    <vt:lpwstr>2.8.0</vt:lpwstr>
  </property>
  <property fmtid="{D5CDD505-2E9C-101B-9397-08002B2CF9AE}" pid="4" name="Firm_ver">
    <vt:lpwstr>2.62.4</vt:lpwstr>
  </property>
</Properties>
</file>